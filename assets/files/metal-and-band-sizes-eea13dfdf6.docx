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g" ContentType="image/jp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exact"/>
        <w:ind w:right="120"/>
        <w:jc w:val="righ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8.360001pt;margin-top:-8.2799pt;width:29.417401pt;height:30pt;mso-position-horizontal-relative:page;mso-position-vertical-relative:paragraph;z-index:-4539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242624"/>
                      <w:spacing w:val="0"/>
                      <w:w w:val="352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22"/>
          <w:szCs w:val="22"/>
          <w:color w:val="9E9E9C"/>
          <w:spacing w:val="0"/>
          <w:w w:val="70"/>
          <w:position w:val="-1"/>
        </w:rPr>
        <w:t>\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0" w:after="0" w:line="223" w:lineRule="exact"/>
        <w:ind w:right="91"/>
        <w:jc w:val="right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9E9E9C"/>
          <w:spacing w:val="0"/>
          <w:w w:val="67"/>
        </w:rPr>
        <w:t>\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689" w:lineRule="exact"/>
        <w:ind w:left="200" w:right="-20"/>
        <w:jc w:val="left"/>
        <w:rPr>
          <w:rFonts w:ascii="Arial" w:hAnsi="Arial" w:cs="Arial" w:eastAsia="Arial"/>
          <w:sz w:val="60"/>
          <w:szCs w:val="60"/>
        </w:rPr>
      </w:pPr>
      <w:rPr/>
      <w:r>
        <w:rPr>
          <w:rFonts w:ascii="Arial" w:hAnsi="Arial" w:cs="Arial" w:eastAsia="Arial"/>
          <w:sz w:val="60"/>
          <w:szCs w:val="60"/>
          <w:color w:val="0F0F0E"/>
          <w:spacing w:val="0"/>
          <w:w w:val="352"/>
          <w:position w:val="-1"/>
        </w:rPr>
        <w:t>I</w:t>
      </w:r>
      <w:r>
        <w:rPr>
          <w:rFonts w:ascii="Arial" w:hAnsi="Arial" w:cs="Arial" w:eastAsia="Arial"/>
          <w:sz w:val="60"/>
          <w:szCs w:val="60"/>
          <w:color w:val="000000"/>
          <w:spacing w:val="0"/>
          <w:w w:val="100"/>
          <w:position w:val="0"/>
        </w:rPr>
      </w:r>
    </w:p>
    <w:p>
      <w:pPr>
        <w:spacing w:before="0" w:after="0" w:line="558" w:lineRule="exact"/>
        <w:ind w:left="193" w:right="-20"/>
        <w:jc w:val="left"/>
        <w:tabs>
          <w:tab w:pos="2580" w:val="left"/>
        </w:tabs>
        <w:rPr>
          <w:rFonts w:ascii="Courier New" w:hAnsi="Courier New" w:cs="Courier New" w:eastAsia="Courier New"/>
          <w:sz w:val="30"/>
          <w:szCs w:val="30"/>
        </w:rPr>
      </w:pPr>
      <w:rPr/>
      <w:r>
        <w:rPr>
          <w:rFonts w:ascii="Times New Roman" w:hAnsi="Times New Roman" w:cs="Times New Roman" w:eastAsia="Times New Roman"/>
          <w:sz w:val="61"/>
          <w:szCs w:val="61"/>
          <w:color w:val="0F0F0E"/>
          <w:spacing w:val="0"/>
          <w:w w:val="100"/>
          <w:b/>
          <w:bCs/>
          <w:position w:val="-9"/>
        </w:rPr>
        <w:t>I</w:t>
      </w:r>
      <w:r>
        <w:rPr>
          <w:rFonts w:ascii="Times New Roman" w:hAnsi="Times New Roman" w:cs="Times New Roman" w:eastAsia="Times New Roman"/>
          <w:sz w:val="61"/>
          <w:szCs w:val="61"/>
          <w:color w:val="0F0F0E"/>
          <w:spacing w:val="0"/>
          <w:w w:val="100"/>
          <w:b/>
          <w:bCs/>
          <w:position w:val="-9"/>
        </w:rPr>
        <w:tab/>
      </w:r>
      <w:r>
        <w:rPr>
          <w:rFonts w:ascii="Times New Roman" w:hAnsi="Times New Roman" w:cs="Times New Roman" w:eastAsia="Times New Roman"/>
          <w:sz w:val="61"/>
          <w:szCs w:val="61"/>
          <w:color w:val="0F0F0E"/>
          <w:spacing w:val="0"/>
          <w:w w:val="100"/>
          <w:b/>
          <w:bCs/>
          <w:position w:val="-9"/>
        </w:rPr>
      </w:r>
      <w:r>
        <w:rPr>
          <w:rFonts w:ascii="Courier New" w:hAnsi="Courier New" w:cs="Courier New" w:eastAsia="Courier New"/>
          <w:sz w:val="30"/>
          <w:szCs w:val="30"/>
          <w:color w:val="242624"/>
          <w:spacing w:val="0"/>
          <w:w w:val="100"/>
          <w:b/>
          <w:bCs/>
          <w:position w:val="23"/>
        </w:rPr>
        <w:t>Metal</w:t>
      </w:r>
      <w:r>
        <w:rPr>
          <w:rFonts w:ascii="Courier New" w:hAnsi="Courier New" w:cs="Courier New" w:eastAsia="Courier New"/>
          <w:sz w:val="30"/>
          <w:szCs w:val="30"/>
          <w:color w:val="242624"/>
          <w:spacing w:val="122"/>
          <w:w w:val="100"/>
          <w:b/>
          <w:bCs/>
          <w:position w:val="23"/>
        </w:rPr>
        <w:t> </w:t>
      </w:r>
      <w:r>
        <w:rPr>
          <w:rFonts w:ascii="Courier New" w:hAnsi="Courier New" w:cs="Courier New" w:eastAsia="Courier New"/>
          <w:sz w:val="30"/>
          <w:szCs w:val="30"/>
          <w:color w:val="242624"/>
          <w:spacing w:val="0"/>
          <w:w w:val="100"/>
          <w:b/>
          <w:bCs/>
          <w:position w:val="23"/>
        </w:rPr>
        <w:t>&amp;</w:t>
      </w:r>
      <w:r>
        <w:rPr>
          <w:rFonts w:ascii="Courier New" w:hAnsi="Courier New" w:cs="Courier New" w:eastAsia="Courier New"/>
          <w:sz w:val="30"/>
          <w:szCs w:val="30"/>
          <w:color w:val="242624"/>
          <w:spacing w:val="30"/>
          <w:w w:val="100"/>
          <w:b/>
          <w:bCs/>
          <w:position w:val="23"/>
        </w:rPr>
        <w:t> </w:t>
      </w:r>
      <w:r>
        <w:rPr>
          <w:rFonts w:ascii="Courier New" w:hAnsi="Courier New" w:cs="Courier New" w:eastAsia="Courier New"/>
          <w:sz w:val="30"/>
          <w:szCs w:val="30"/>
          <w:color w:val="242624"/>
          <w:spacing w:val="0"/>
          <w:w w:val="100"/>
          <w:b/>
          <w:bCs/>
          <w:position w:val="23"/>
        </w:rPr>
        <w:t>Band</w:t>
      </w:r>
      <w:r>
        <w:rPr>
          <w:rFonts w:ascii="Courier New" w:hAnsi="Courier New" w:cs="Courier New" w:eastAsia="Courier New"/>
          <w:sz w:val="30"/>
          <w:szCs w:val="30"/>
          <w:color w:val="242624"/>
          <w:spacing w:val="79"/>
          <w:w w:val="100"/>
          <w:b/>
          <w:bCs/>
          <w:position w:val="23"/>
        </w:rPr>
        <w:t> </w:t>
      </w:r>
      <w:r>
        <w:rPr>
          <w:rFonts w:ascii="Courier New" w:hAnsi="Courier New" w:cs="Courier New" w:eastAsia="Courier New"/>
          <w:sz w:val="30"/>
          <w:szCs w:val="30"/>
          <w:color w:val="242624"/>
          <w:spacing w:val="0"/>
          <w:w w:val="109"/>
          <w:b/>
          <w:bCs/>
          <w:position w:val="23"/>
        </w:rPr>
        <w:t>Sizes</w:t>
      </w:r>
      <w:r>
        <w:rPr>
          <w:rFonts w:ascii="Courier New" w:hAnsi="Courier New" w:cs="Courier New" w:eastAsia="Courier New"/>
          <w:sz w:val="30"/>
          <w:szCs w:val="30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60" w:right="940"/>
        </w:sectPr>
      </w:pPr>
      <w:rPr/>
    </w:p>
    <w:p>
      <w:pPr>
        <w:spacing w:before="0" w:after="0" w:line="174" w:lineRule="exact"/>
        <w:ind w:left="1683" w:right="-65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242624"/>
          <w:spacing w:val="0"/>
          <w:w w:val="159"/>
        </w:rPr>
        <w:t>Pipe</w:t>
      </w:r>
      <w:r>
        <w:rPr>
          <w:rFonts w:ascii="Times New Roman" w:hAnsi="Times New Roman" w:cs="Times New Roman" w:eastAsia="Times New Roman"/>
          <w:sz w:val="17"/>
          <w:szCs w:val="17"/>
          <w:color w:val="242624"/>
          <w:spacing w:val="47"/>
          <w:w w:val="15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42624"/>
          <w:spacing w:val="0"/>
          <w:w w:val="159"/>
        </w:rPr>
        <w:t>Size</w:t>
      </w:r>
      <w:r>
        <w:rPr>
          <w:rFonts w:ascii="Times New Roman" w:hAnsi="Times New Roman" w:cs="Times New Roman" w:eastAsia="Times New Roman"/>
          <w:sz w:val="17"/>
          <w:szCs w:val="17"/>
          <w:color w:val="242624"/>
          <w:spacing w:val="63"/>
          <w:w w:val="15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42624"/>
          <w:spacing w:val="0"/>
          <w:w w:val="159"/>
        </w:rPr>
        <w:t>Thicknes</w:t>
      </w:r>
      <w:r>
        <w:rPr>
          <w:rFonts w:ascii="Times New Roman" w:hAnsi="Times New Roman" w:cs="Times New Roman" w:eastAsia="Times New Roman"/>
          <w:sz w:val="17"/>
          <w:szCs w:val="17"/>
          <w:color w:val="242624"/>
          <w:spacing w:val="0"/>
          <w:w w:val="159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242624"/>
          <w:spacing w:val="-26"/>
          <w:w w:val="15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42624"/>
          <w:spacing w:val="0"/>
          <w:w w:val="159"/>
        </w:rPr>
        <w:t>Diameter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65" w:after="0" w:line="240" w:lineRule="auto"/>
        <w:ind w:right="-69"/>
        <w:jc w:val="left"/>
        <w:tabs>
          <w:tab w:pos="180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00"/>
        </w:rPr>
        <w:t>Metal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32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00"/>
        </w:rPr>
        <w:t>Length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52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00"/>
        </w:rPr>
        <w:t>Band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2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0"/>
        </w:rPr>
        <w:t>Length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7" w:after="0" w:line="130" w:lineRule="exact"/>
        <w:jc w:val="left"/>
        <w:rPr>
          <w:sz w:val="13"/>
          <w:szCs w:val="13"/>
        </w:rPr>
      </w:pPr>
      <w:rPr/>
      <w:r>
        <w:rPr/>
        <w:br w:type="column"/>
      </w:r>
      <w:r>
        <w:rPr>
          <w:sz w:val="13"/>
          <w:szCs w:val="13"/>
        </w:rPr>
      </w:r>
    </w:p>
    <w:p>
      <w:pPr>
        <w:spacing w:before="0" w:after="0" w:line="209" w:lineRule="exact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3"/>
          <w:position w:val="1"/>
        </w:rPr>
        <w:t>Lap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60" w:right="940"/>
          <w:cols w:num="3" w:equalWidth="0">
            <w:col w:w="5007" w:space="492"/>
            <w:col w:w="3166" w:space="484"/>
            <w:col w:w="1991"/>
          </w:cols>
        </w:sectPr>
      </w:pPr>
      <w:rPr/>
    </w:p>
    <w:p>
      <w:pPr>
        <w:spacing w:before="72" w:after="0" w:line="240" w:lineRule="auto"/>
        <w:ind w:right="-20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7.280001pt;margin-top:3.759492pt;width:30.414601pt;height:30pt;mso-position-horizontal-relative:page;mso-position-vertical-relative:paragraph;z-index:-4538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0F0F0E"/>
                      <w:spacing w:val="0"/>
                      <w:w w:val="364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51"/>
        </w:rPr>
        <w:t>0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85"/>
          <w:w w:val="15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right="-9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41"/>
        </w:rPr>
        <w:t>0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77"/>
          <w:w w:val="14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2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3" w:after="0" w:line="240" w:lineRule="auto"/>
        <w:ind w:right="406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42624"/>
          <w:spacing w:val="0"/>
          <w:w w:val="239"/>
        </w:rPr>
        <w:t>1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60" w:after="0" w:line="240" w:lineRule="auto"/>
        <w:ind w:right="9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7.280001pt;margin-top:6.309139pt;width:29.367541pt;height:31pt;mso-position-horizontal-relative:page;mso-position-vertical-relative:paragraph;z-index:-4537" type="#_x0000_t202" filled="f" stroked="f">
            <v:textbox inset="0,0,0,0">
              <w:txbxContent>
                <w:p>
                  <w:pPr>
                    <w:spacing w:before="0" w:after="0" w:line="620" w:lineRule="exact"/>
                    <w:ind w:right="-133"/>
                    <w:jc w:val="left"/>
                    <w:rPr>
                      <w:rFonts w:ascii="Arial" w:hAnsi="Arial" w:cs="Arial" w:eastAsia="Arial"/>
                      <w:sz w:val="62"/>
                      <w:szCs w:val="62"/>
                    </w:rPr>
                  </w:pPr>
                  <w:rPr/>
                  <w:r>
                    <w:rPr>
                      <w:rFonts w:ascii="Arial" w:hAnsi="Arial" w:cs="Arial" w:eastAsia="Arial"/>
                      <w:sz w:val="62"/>
                      <w:szCs w:val="62"/>
                      <w:color w:val="0F0F0E"/>
                      <w:spacing w:val="0"/>
                      <w:w w:val="340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2"/>
                      <w:szCs w:val="62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4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84"/>
          <w:w w:val="14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1"/>
        </w:rPr>
        <w:t>1/4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right="16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09"/>
        </w:rPr>
        <w:t>0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4"/>
          <w:w w:val="109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09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right="20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41"/>
        </w:rPr>
        <w:t>0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77"/>
          <w:w w:val="14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2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right="23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6.559999pt;margin-top:8.71916pt;width:30.397981pt;height:31pt;mso-position-horizontal-relative:page;mso-position-vertical-relative:paragraph;z-index:-4536" type="#_x0000_t202" filled="f" stroked="f">
            <v:textbox inset="0,0,0,0">
              <w:txbxContent>
                <w:p>
                  <w:pPr>
                    <w:spacing w:before="0" w:after="0" w:line="620" w:lineRule="exact"/>
                    <w:ind w:right="-133"/>
                    <w:jc w:val="left"/>
                    <w:rPr>
                      <w:rFonts w:ascii="Arial" w:hAnsi="Arial" w:cs="Arial" w:eastAsia="Arial"/>
                      <w:sz w:val="62"/>
                      <w:szCs w:val="62"/>
                    </w:rPr>
                  </w:pPr>
                  <w:rPr/>
                  <w:r>
                    <w:rPr>
                      <w:rFonts w:ascii="Arial" w:hAnsi="Arial" w:cs="Arial" w:eastAsia="Arial"/>
                      <w:sz w:val="62"/>
                      <w:szCs w:val="62"/>
                      <w:color w:val="0F0F0E"/>
                      <w:spacing w:val="0"/>
                      <w:w w:val="352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2"/>
                      <w:szCs w:val="62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4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77"/>
          <w:w w:val="14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3" w:after="0" w:line="240" w:lineRule="auto"/>
        <w:ind w:right="450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42624"/>
          <w:spacing w:val="0"/>
          <w:w w:val="222"/>
        </w:rPr>
        <w:t>1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51" w:after="0" w:line="240" w:lineRule="auto"/>
        <w:ind w:right="36"/>
        <w:jc w:val="righ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3D3D3B"/>
          <w:spacing w:val="0"/>
          <w:w w:val="134"/>
        </w:rPr>
        <w:t>1</w:t>
      </w:r>
      <w:r>
        <w:rPr>
          <w:rFonts w:ascii="Courier New" w:hAnsi="Courier New" w:cs="Courier New" w:eastAsia="Courier New"/>
          <w:sz w:val="20"/>
          <w:szCs w:val="20"/>
          <w:color w:val="3D3D3B"/>
          <w:spacing w:val="-77"/>
          <w:w w:val="134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42624"/>
          <w:spacing w:val="0"/>
          <w:w w:val="106"/>
        </w:rPr>
        <w:t>1/4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18" w:after="0" w:line="240" w:lineRule="auto"/>
        <w:ind w:right="565"/>
        <w:jc w:val="righ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42624"/>
          <w:spacing w:val="0"/>
          <w:w w:val="118"/>
          <w:i/>
        </w:rPr>
        <w:t>2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50" w:after="0" w:line="240" w:lineRule="auto"/>
        <w:ind w:right="52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6.559999pt;margin-top:1.939491pt;width:29.417401pt;height:30.0pt;mso-position-horizontal-relative:page;mso-position-vertical-relative:paragraph;z-index:-4535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0F0F0E"/>
                      <w:spacing w:val="0"/>
                      <w:w w:val="352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8"/>
          <w:szCs w:val="18"/>
          <w:color w:val="242624"/>
          <w:spacing w:val="0"/>
          <w:w w:val="111"/>
        </w:rPr>
        <w:t>0</w:t>
      </w:r>
      <w:r>
        <w:rPr>
          <w:rFonts w:ascii="Courier New" w:hAnsi="Courier New" w:cs="Courier New" w:eastAsia="Courier New"/>
          <w:sz w:val="18"/>
          <w:szCs w:val="18"/>
          <w:color w:val="242624"/>
          <w:spacing w:val="5"/>
          <w:w w:val="11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right="60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51"/>
        </w:rPr>
        <w:t>0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96"/>
          <w:w w:val="15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2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36" w:after="0" w:line="240" w:lineRule="auto"/>
        <w:ind w:right="66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4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77"/>
          <w:w w:val="14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3" w:after="0" w:line="240" w:lineRule="auto"/>
        <w:ind w:right="493"/>
        <w:jc w:val="right"/>
        <w:rPr>
          <w:rFonts w:ascii="Arial" w:hAnsi="Arial" w:cs="Arial" w:eastAsia="Arial"/>
          <w:sz w:val="16"/>
          <w:szCs w:val="16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6.559999pt;margin-top:3.784469pt;width:30.414601pt;height:30.0pt;mso-position-horizontal-relative:page;mso-position-vertical-relative:paragraph;z-index:-4534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0F0F0E"/>
                      <w:spacing w:val="0"/>
                      <w:w w:val="364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Arial" w:hAnsi="Arial" w:cs="Arial" w:eastAsia="Arial"/>
          <w:sz w:val="16"/>
          <w:szCs w:val="16"/>
          <w:color w:val="242624"/>
          <w:spacing w:val="0"/>
          <w:w w:val="222"/>
        </w:rPr>
        <w:t>1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52" w:after="0" w:line="240" w:lineRule="auto"/>
        <w:ind w:right="81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4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77"/>
          <w:w w:val="14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1"/>
        </w:rPr>
        <w:t>1/4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4" w:after="0" w:line="240" w:lineRule="auto"/>
        <w:ind w:right="593"/>
        <w:jc w:val="righ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3D3D3B"/>
          <w:spacing w:val="0"/>
          <w:w w:val="134"/>
        </w:rPr>
        <w:t>2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57" w:after="0" w:line="240" w:lineRule="auto"/>
        <w:ind w:right="95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5.84pt;margin-top:9.354018pt;width:31.499056pt;height:31.5pt;mso-position-horizontal-relative:page;mso-position-vertical-relative:paragraph;z-index:-4533" type="#_x0000_t202" filled="f" stroked="f">
            <v:textbox inset="0,0,0,0">
              <w:txbxContent>
                <w:p>
                  <w:pPr>
                    <w:spacing w:before="0" w:after="0" w:line="630" w:lineRule="exact"/>
                    <w:ind w:right="-135"/>
                    <w:jc w:val="left"/>
                    <w:rPr>
                      <w:rFonts w:ascii="Arial" w:hAnsi="Arial" w:cs="Arial" w:eastAsia="Arial"/>
                      <w:sz w:val="63"/>
                      <w:szCs w:val="63"/>
                    </w:rPr>
                  </w:pPr>
                  <w:rPr/>
                  <w:r>
                    <w:rPr>
                      <w:rFonts w:ascii="Arial" w:hAnsi="Arial" w:cs="Arial" w:eastAsia="Arial"/>
                      <w:sz w:val="63"/>
                      <w:szCs w:val="63"/>
                      <w:color w:val="0F0F0E"/>
                      <w:spacing w:val="0"/>
                      <w:w w:val="359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3"/>
                      <w:szCs w:val="63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1"/>
        </w:rPr>
        <w:t>2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8"/>
          <w:w w:val="11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1" w:after="0" w:line="240" w:lineRule="auto"/>
        <w:ind w:left="1496" w:right="-20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42624"/>
          <w:spacing w:val="0"/>
          <w:w w:val="135"/>
        </w:rPr>
        <w:t>3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57" w:after="0" w:line="240" w:lineRule="auto"/>
        <w:ind w:right="113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7"/>
          <w:szCs w:val="17"/>
          <w:color w:val="242624"/>
          <w:spacing w:val="0"/>
          <w:w w:val="146"/>
        </w:rPr>
        <w:t>0</w:t>
      </w:r>
      <w:r>
        <w:rPr>
          <w:rFonts w:ascii="Courier New" w:hAnsi="Courier New" w:cs="Courier New" w:eastAsia="Courier New"/>
          <w:sz w:val="17"/>
          <w:szCs w:val="17"/>
          <w:color w:val="242624"/>
          <w:spacing w:val="-53"/>
          <w:w w:val="146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0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1" w:after="0" w:line="240" w:lineRule="auto"/>
        <w:ind w:left="1496" w:right="-20"/>
        <w:jc w:val="left"/>
        <w:rPr>
          <w:rFonts w:ascii="Arial" w:hAnsi="Arial" w:cs="Arial" w:eastAsia="Arial"/>
          <w:sz w:val="17"/>
          <w:szCs w:val="17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6.200001pt;margin-top:12.073476pt;width:28.337101pt;height:30pt;mso-position-horizontal-relative:page;mso-position-vertical-relative:paragraph;z-index:-4532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0F0F0E"/>
                      <w:spacing w:val="0"/>
                      <w:w w:val="339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Arial" w:hAnsi="Arial" w:cs="Arial" w:eastAsia="Arial"/>
          <w:sz w:val="17"/>
          <w:szCs w:val="17"/>
          <w:color w:val="242624"/>
          <w:spacing w:val="0"/>
          <w:w w:val="225"/>
        </w:rPr>
        <w:t>1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50" w:after="0" w:line="240" w:lineRule="auto"/>
        <w:ind w:left="1489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2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29"/>
          <w:w w:val="12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20"/>
        </w:rPr>
        <w:t>1/4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148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17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9" w:after="0" w:line="240" w:lineRule="auto"/>
        <w:ind w:left="146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42624"/>
          <w:spacing w:val="0"/>
          <w:w w:val="142"/>
        </w:rPr>
        <w:t>2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44" w:after="0" w:line="240" w:lineRule="auto"/>
        <w:ind w:left="1453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6.200001pt;margin-top:4.845443pt;width:29.367541pt;height:31pt;mso-position-horizontal-relative:page;mso-position-vertical-relative:paragraph;z-index:-4531" type="#_x0000_t202" filled="f" stroked="f">
            <v:textbox inset="0,0,0,0">
              <w:txbxContent>
                <w:p>
                  <w:pPr>
                    <w:spacing w:before="0" w:after="0" w:line="620" w:lineRule="exact"/>
                    <w:ind w:right="-133"/>
                    <w:jc w:val="left"/>
                    <w:rPr>
                      <w:rFonts w:ascii="Arial" w:hAnsi="Arial" w:cs="Arial" w:eastAsia="Arial"/>
                      <w:sz w:val="62"/>
                      <w:szCs w:val="62"/>
                    </w:rPr>
                  </w:pPr>
                  <w:rPr/>
                  <w:r>
                    <w:rPr>
                      <w:rFonts w:ascii="Arial" w:hAnsi="Arial" w:cs="Arial" w:eastAsia="Arial"/>
                      <w:sz w:val="62"/>
                      <w:szCs w:val="62"/>
                      <w:color w:val="0F0F0E"/>
                      <w:spacing w:val="0"/>
                      <w:w w:val="340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2"/>
                      <w:szCs w:val="62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20"/>
          <w:szCs w:val="20"/>
          <w:color w:val="242624"/>
          <w:spacing w:val="0"/>
          <w:w w:val="128"/>
        </w:rPr>
        <w:t>2</w:t>
      </w:r>
      <w:r>
        <w:rPr>
          <w:rFonts w:ascii="Courier New" w:hAnsi="Courier New" w:cs="Courier New" w:eastAsia="Courier New"/>
          <w:sz w:val="20"/>
          <w:szCs w:val="20"/>
          <w:color w:val="242624"/>
          <w:spacing w:val="-48"/>
          <w:w w:val="128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28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1" w:after="0" w:line="240" w:lineRule="auto"/>
        <w:ind w:left="1453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8.639999pt;margin-top:8.743856pt;width:74.393496pt;height:26.553998pt;mso-position-horizontal-relative:page;mso-position-vertical-relative:paragraph;z-index:-4547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12" w:hRule="exact"/>
                    </w:trPr>
                    <w:tc>
                      <w:tcPr>
                        <w:tcW w:w="23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1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2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1" w:after="0" w:line="240" w:lineRule="auto"/>
                          <w:ind w:left="5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1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300" w:right="-2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0"/>
                            <w:w w:val="205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19" w:hRule="exact"/>
                    </w:trPr>
                    <w:tc>
                      <w:tcPr>
                        <w:tcW w:w="23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4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624"/>
                            <w:spacing w:val="0"/>
                            <w:w w:val="113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53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192" w:lineRule="exact"/>
                          <w:ind w:left="285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0"/>
                            <w:w w:val="225"/>
                            <w:position w:val="-1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17"/>
          <w:szCs w:val="17"/>
          <w:color w:val="242624"/>
          <w:spacing w:val="0"/>
          <w:w w:val="157"/>
        </w:rPr>
        <w:t>3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81" w:lineRule="auto"/>
        <w:ind w:left="142" w:right="1372" w:firstLine="14"/>
        <w:jc w:val="both"/>
        <w:rPr>
          <w:rFonts w:ascii="Times New Roman" w:hAnsi="Times New Roman" w:cs="Times New Roman" w:eastAsia="Times New Roman"/>
          <w:sz w:val="49"/>
          <w:szCs w:val="4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6.120003pt;margin-top:3.917977pt;width:96.213994pt;height:65.537263pt;mso-position-horizontal-relative:page;mso-position-vertical-relative:paragraph;z-index:-4546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22" w:hRule="exact"/>
                    </w:trPr>
                    <w:tc>
                      <w:tcPr>
                        <w:tcW w:w="9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1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0"/>
                          </w:rPr>
                          <w:t>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-29"/>
                            <w:w w:val="12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0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301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42624"/>
                            <w:spacing w:val="0"/>
                            <w:w w:val="133"/>
                            <w:i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9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2" w:lineRule="exact"/>
                          <w:ind w:left="76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3D3D3B"/>
                            <w:spacing w:val="0"/>
                            <w:w w:val="193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301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42624"/>
                            <w:spacing w:val="0"/>
                            <w:w w:val="149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52" w:hRule="exact"/>
                    </w:trPr>
                    <w:tc>
                      <w:tcPr>
                        <w:tcW w:w="9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6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-43"/>
                            <w:w w:val="126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6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8" w:after="0" w:line="240" w:lineRule="auto"/>
                          <w:ind w:left="294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42624"/>
                            <w:spacing w:val="0"/>
                            <w:w w:val="133"/>
                            <w:i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6" w:hRule="exact"/>
                    </w:trPr>
                    <w:tc>
                      <w:tcPr>
                        <w:tcW w:w="9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0" w:lineRule="auto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0"/>
                            <w:w w:val="209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-45"/>
                            <w:w w:val="209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09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1" w:after="0" w:line="240" w:lineRule="auto"/>
                          <w:ind w:left="2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0"/>
                            <w:w w:val="12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0"/>
                            <w:w w:val="120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24"/>
                            <w:w w:val="12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0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9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1" w:lineRule="exact"/>
                          <w:ind w:left="40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3D3D3B"/>
                            <w:spacing w:val="0"/>
                            <w:w w:val="134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3" w:after="0" w:line="240" w:lineRule="auto"/>
                          <w:ind w:left="27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1"/>
                            <w:szCs w:val="21"/>
                            <w:color w:val="242624"/>
                            <w:spacing w:val="0"/>
                            <w:w w:val="122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21"/>
                            <w:szCs w:val="21"/>
                            <w:color w:val="242624"/>
                            <w:spacing w:val="-56"/>
                            <w:w w:val="12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5.400002pt;margin-top:64.455238pt;width:95.853994pt;height:53.902739pt;mso-position-horizontal-relative:page;mso-position-vertical-relative:paragraph;z-index:-4545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39" w:hRule="exact"/>
                    </w:trPr>
                    <w:tc>
                      <w:tcPr>
                        <w:tcW w:w="23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75" w:after="0" w:line="240" w:lineRule="auto"/>
                          <w:ind w:left="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42624"/>
                            <w:spacing w:val="0"/>
                            <w:w w:val="13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4" w:after="0" w:line="240" w:lineRule="auto"/>
                          <w:ind w:left="7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09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5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289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42624"/>
                            <w:spacing w:val="0"/>
                            <w:w w:val="13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23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4" w:lineRule="exact"/>
                          <w:ind w:left="47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0"/>
                            <w:w w:val="126"/>
                          </w:rPr>
                          <w:t>3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95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282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42624"/>
                            <w:spacing w:val="0"/>
                            <w:w w:val="121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52" w:hRule="exact"/>
                    </w:trPr>
                    <w:tc>
                      <w:tcPr>
                        <w:tcW w:w="23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left="4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D3D3B"/>
                            <w:spacing w:val="0"/>
                            <w:w w:val="149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09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5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6" w:after="0" w:line="240" w:lineRule="auto"/>
                          <w:ind w:left="28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0"/>
                            <w:w w:val="239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-74"/>
                            <w:w w:val="239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14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9" w:hRule="exact"/>
                    </w:trPr>
                    <w:tc>
                      <w:tcPr>
                        <w:tcW w:w="23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1" w:lineRule="exact"/>
                          <w:ind w:left="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624"/>
                            <w:spacing w:val="0"/>
                            <w:w w:val="113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95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4" w:after="0" w:line="240" w:lineRule="auto"/>
                          <w:ind w:left="28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-32"/>
                            <w:w w:val="12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1.080002pt;margin-top:113.357979pt;width:97.501005pt;height:154.139992pt;mso-position-horizontal-relative:page;mso-position-vertical-relative:paragraph;z-index:-4542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13" w:hRule="exact"/>
                    </w:trPr>
                    <w:tc>
                      <w:tcPr>
                        <w:tcW w:w="9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1" w:after="0" w:line="240" w:lineRule="auto"/>
                          <w:ind w:left="11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6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-43"/>
                            <w:w w:val="126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6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299" w:right="378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0"/>
                            <w:w w:val="209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9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6" w:lineRule="exact"/>
                          <w:ind w:left="112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42624"/>
                            <w:spacing w:val="0"/>
                            <w:w w:val="145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6" w:after="0" w:line="240" w:lineRule="auto"/>
                          <w:ind w:left="293" w:right="38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0"/>
                            <w:w w:val="222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6" w:hRule="exact"/>
                    </w:trPr>
                    <w:tc>
                      <w:tcPr>
                        <w:tcW w:w="9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" w:after="0" w:line="240" w:lineRule="auto"/>
                          <w:ind w:left="10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3D3D3B"/>
                            <w:spacing w:val="0"/>
                            <w:w w:val="225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3D3D3B"/>
                            <w:spacing w:val="-74"/>
                            <w:w w:val="225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09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9" w:after="0" w:line="240" w:lineRule="auto"/>
                          <w:ind w:left="311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624"/>
                            <w:spacing w:val="0"/>
                            <w:w w:val="141"/>
                            <w:i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9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9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42624"/>
                            <w:spacing w:val="0"/>
                            <w:w w:val="117"/>
                            <w:i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303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624"/>
                            <w:spacing w:val="0"/>
                            <w:w w:val="157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9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0" w:after="0" w:line="240" w:lineRule="auto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3D3D3B"/>
                            <w:spacing w:val="0"/>
                            <w:w w:val="131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3D3D3B"/>
                            <w:spacing w:val="-31"/>
                            <w:w w:val="13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3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9" w:after="0" w:line="240" w:lineRule="auto"/>
                          <w:ind w:left="2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2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-33"/>
                            <w:w w:val="12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9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8" w:lineRule="exact"/>
                          <w:ind w:left="76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0"/>
                            <w:w w:val="135"/>
                          </w:rPr>
                          <w:t>3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4" w:after="0" w:line="240" w:lineRule="auto"/>
                          <w:ind w:left="282" w:right="-5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242624"/>
                            <w:spacing w:val="0"/>
                            <w:w w:val="128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242624"/>
                            <w:spacing w:val="-48"/>
                            <w:w w:val="12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8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2" w:hRule="exact"/>
                    </w:trPr>
                    <w:tc>
                      <w:tcPr>
                        <w:tcW w:w="9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29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21"/>
                            <w:szCs w:val="21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1"/>
                            <w:szCs w:val="21"/>
                            <w:color w:val="242624"/>
                            <w:spacing w:val="0"/>
                            <w:w w:val="114"/>
                            <w:position w:val="2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21"/>
                            <w:szCs w:val="21"/>
                            <w:color w:val="242624"/>
                            <w:spacing w:val="-38"/>
                            <w:w w:val="114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21"/>
                            <w:szCs w:val="21"/>
                            <w:color w:val="242624"/>
                            <w:spacing w:val="0"/>
                            <w:w w:val="114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21"/>
                            <w:szCs w:val="21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240" w:lineRule="auto"/>
                          <w:ind w:left="282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42624"/>
                            <w:spacing w:val="0"/>
                            <w:w w:val="121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52" w:hRule="exact"/>
                    </w:trPr>
                    <w:tc>
                      <w:tcPr>
                        <w:tcW w:w="9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5" w:lineRule="exact"/>
                          <w:ind w:left="76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42624"/>
                            <w:spacing w:val="0"/>
                            <w:w w:val="11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4" w:after="0" w:line="240" w:lineRule="auto"/>
                          <w:ind w:left="275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42624"/>
                            <w:spacing w:val="0"/>
                            <w:w w:val="137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9" w:hRule="exact"/>
                    </w:trPr>
                    <w:tc>
                      <w:tcPr>
                        <w:tcW w:w="9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6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-43"/>
                            <w:w w:val="126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6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12" w:lineRule="exact"/>
                          <w:ind w:left="27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1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-39"/>
                            <w:w w:val="121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1"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2" w:hRule="exact"/>
                    </w:trPr>
                    <w:tc>
                      <w:tcPr>
                        <w:tcW w:w="9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left="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42624"/>
                            <w:spacing w:val="0"/>
                            <w:w w:val="155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09" w:lineRule="exact"/>
                          <w:ind w:left="26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0"/>
                            <w:w w:val="239"/>
                            <w:position w:val="1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-74"/>
                            <w:w w:val="239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09"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4" w:hRule="exact"/>
                    </w:trPr>
                    <w:tc>
                      <w:tcPr>
                        <w:tcW w:w="9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74" w:lineRule="exact"/>
                          <w:ind w:left="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624"/>
                            <w:spacing w:val="0"/>
                            <w:w w:val="152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0" w:after="0" w:line="240" w:lineRule="auto"/>
                          <w:ind w:left="260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0"/>
                            <w:w w:val="209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341" w:hRule="exact"/>
                    </w:trPr>
                    <w:tc>
                      <w:tcPr>
                        <w:tcW w:w="9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w w:val="256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-20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09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2" w:after="0" w:line="240" w:lineRule="auto"/>
                          <w:ind w:left="24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5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-33"/>
                            <w:w w:val="125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5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Arial" w:hAnsi="Arial" w:cs="Arial" w:eastAsia="Arial"/>
          <w:sz w:val="60"/>
          <w:szCs w:val="60"/>
          <w:color w:val="0F0F0E"/>
          <w:spacing w:val="0"/>
          <w:w w:val="352"/>
        </w:rPr>
        <w:t>I</w:t>
      </w:r>
      <w:r>
        <w:rPr>
          <w:rFonts w:ascii="Arial" w:hAnsi="Arial" w:cs="Arial" w:eastAsia="Arial"/>
          <w:sz w:val="60"/>
          <w:szCs w:val="60"/>
          <w:color w:val="0F0F0E"/>
          <w:spacing w:val="0"/>
          <w:w w:val="352"/>
        </w:rPr>
        <w:t> </w:t>
      </w:r>
      <w:r>
        <w:rPr>
          <w:rFonts w:ascii="Arial" w:hAnsi="Arial" w:cs="Arial" w:eastAsia="Arial"/>
          <w:sz w:val="62"/>
          <w:szCs w:val="62"/>
          <w:color w:val="0F0F0E"/>
          <w:spacing w:val="0"/>
          <w:w w:val="340"/>
        </w:rPr>
        <w:t>I</w:t>
      </w:r>
      <w:r>
        <w:rPr>
          <w:rFonts w:ascii="Arial" w:hAnsi="Arial" w:cs="Arial" w:eastAsia="Arial"/>
          <w:sz w:val="62"/>
          <w:szCs w:val="62"/>
          <w:color w:val="0F0F0E"/>
          <w:spacing w:val="0"/>
          <w:w w:val="340"/>
        </w:rPr>
        <w:t> </w:t>
      </w:r>
      <w:r>
        <w:rPr>
          <w:rFonts w:ascii="Arial" w:hAnsi="Arial" w:cs="Arial" w:eastAsia="Arial"/>
          <w:sz w:val="60"/>
          <w:szCs w:val="60"/>
          <w:color w:val="0F0F0E"/>
          <w:spacing w:val="0"/>
          <w:w w:val="364"/>
        </w:rPr>
        <w:t>I</w:t>
      </w:r>
      <w:r>
        <w:rPr>
          <w:rFonts w:ascii="Arial" w:hAnsi="Arial" w:cs="Arial" w:eastAsia="Arial"/>
          <w:sz w:val="60"/>
          <w:szCs w:val="60"/>
          <w:color w:val="0F0F0E"/>
          <w:spacing w:val="0"/>
          <w:w w:val="364"/>
        </w:rPr>
        <w:t> </w:t>
      </w:r>
      <w:r>
        <w:rPr>
          <w:rFonts w:ascii="Times New Roman" w:hAnsi="Times New Roman" w:cs="Times New Roman" w:eastAsia="Times New Roman"/>
          <w:sz w:val="49"/>
          <w:szCs w:val="49"/>
          <w:color w:val="0F0F0E"/>
          <w:spacing w:val="-32"/>
          <w:w w:val="119"/>
          <w:b/>
          <w:bCs/>
        </w:rPr>
        <w:t>I</w:t>
      </w:r>
      <w:r>
        <w:rPr>
          <w:rFonts w:ascii="Times New Roman" w:hAnsi="Times New Roman" w:cs="Times New Roman" w:eastAsia="Times New Roman"/>
          <w:sz w:val="49"/>
          <w:szCs w:val="49"/>
          <w:color w:val="4D4D4D"/>
          <w:spacing w:val="0"/>
          <w:w w:val="23"/>
          <w:b/>
          <w:bCs/>
        </w:rPr>
        <w:t>_</w:t>
      </w:r>
      <w:r>
        <w:rPr>
          <w:rFonts w:ascii="Times New Roman" w:hAnsi="Times New Roman" w:cs="Times New Roman" w:eastAsia="Times New Roman"/>
          <w:sz w:val="49"/>
          <w:szCs w:val="49"/>
          <w:color w:val="000000"/>
          <w:spacing w:val="0"/>
          <w:w w:val="100"/>
        </w:rPr>
      </w:r>
    </w:p>
    <w:p>
      <w:pPr>
        <w:spacing w:before="40" w:after="0" w:line="240" w:lineRule="auto"/>
        <w:ind w:left="113" w:right="1693"/>
        <w:jc w:val="both"/>
        <w:rPr>
          <w:rFonts w:ascii="Arial" w:hAnsi="Arial" w:cs="Arial" w:eastAsia="Arial"/>
          <w:sz w:val="62"/>
          <w:szCs w:val="62"/>
        </w:rPr>
      </w:pPr>
      <w:rPr/>
      <w:r>
        <w:rPr>
          <w:rFonts w:ascii="Arial" w:hAnsi="Arial" w:cs="Arial" w:eastAsia="Arial"/>
          <w:sz w:val="62"/>
          <w:szCs w:val="62"/>
          <w:color w:val="0F0F0E"/>
          <w:spacing w:val="15"/>
          <w:w w:val="223"/>
          <w:b/>
          <w:bCs/>
        </w:rPr>
        <w:t>I</w:t>
      </w:r>
      <w:r>
        <w:rPr>
          <w:rFonts w:ascii="Arial" w:hAnsi="Arial" w:cs="Arial" w:eastAsia="Arial"/>
          <w:sz w:val="62"/>
          <w:szCs w:val="62"/>
          <w:color w:val="898989"/>
          <w:spacing w:val="0"/>
          <w:w w:val="50"/>
          <w:b/>
          <w:bCs/>
        </w:rPr>
        <w:t>.</w:t>
      </w:r>
      <w:r>
        <w:rPr>
          <w:rFonts w:ascii="Arial" w:hAnsi="Arial" w:cs="Arial" w:eastAsia="Arial"/>
          <w:sz w:val="62"/>
          <w:szCs w:val="62"/>
          <w:color w:val="000000"/>
          <w:spacing w:val="0"/>
          <w:w w:val="100"/>
        </w:rPr>
      </w:r>
    </w:p>
    <w:p>
      <w:pPr>
        <w:spacing w:before="49" w:after="0" w:line="800" w:lineRule="atLeast"/>
        <w:ind w:left="128" w:right="1408" w:firstLine="14"/>
        <w:jc w:val="both"/>
        <w:rPr>
          <w:rFonts w:ascii="Arial" w:hAnsi="Arial" w:cs="Arial" w:eastAsia="Arial"/>
          <w:sz w:val="62"/>
          <w:szCs w:val="62"/>
        </w:rPr>
      </w:pPr>
      <w:rPr/>
      <w:r>
        <w:rPr>
          <w:rFonts w:ascii="Arial" w:hAnsi="Arial" w:cs="Arial" w:eastAsia="Arial"/>
          <w:sz w:val="62"/>
          <w:szCs w:val="62"/>
          <w:color w:val="0F0F0E"/>
          <w:spacing w:val="0"/>
          <w:w w:val="328"/>
        </w:rPr>
        <w:t>I</w:t>
      </w:r>
      <w:r>
        <w:rPr>
          <w:rFonts w:ascii="Arial" w:hAnsi="Arial" w:cs="Arial" w:eastAsia="Arial"/>
          <w:sz w:val="62"/>
          <w:szCs w:val="62"/>
          <w:color w:val="0F0F0E"/>
          <w:spacing w:val="0"/>
          <w:w w:val="328"/>
        </w:rPr>
        <w:t> </w:t>
      </w:r>
      <w:r>
        <w:rPr>
          <w:rFonts w:ascii="Arial" w:hAnsi="Arial" w:cs="Arial" w:eastAsia="Arial"/>
          <w:sz w:val="62"/>
          <w:szCs w:val="62"/>
          <w:color w:val="0F0F0E"/>
          <w:spacing w:val="0"/>
          <w:w w:val="340"/>
        </w:rPr>
        <w:t>I</w:t>
      </w:r>
      <w:r>
        <w:rPr>
          <w:rFonts w:ascii="Arial" w:hAnsi="Arial" w:cs="Arial" w:eastAsia="Arial"/>
          <w:sz w:val="62"/>
          <w:szCs w:val="62"/>
          <w:color w:val="000000"/>
          <w:spacing w:val="0"/>
          <w:w w:val="100"/>
        </w:rPr>
      </w:r>
    </w:p>
    <w:p>
      <w:pPr>
        <w:spacing w:before="5" w:after="0" w:line="110" w:lineRule="exact"/>
        <w:jc w:val="left"/>
        <w:rPr>
          <w:sz w:val="11"/>
          <w:szCs w:val="11"/>
        </w:rPr>
      </w:pPr>
      <w:rPr/>
      <w:r>
        <w:rPr/>
        <w:br w:type="column"/>
      </w:r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65" w:right="-6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2pt;margin-top:-184.293549pt;width:100.505308pt;height:183.978101pt;mso-position-horizontal-relative:page;mso-position-vertical-relative:paragraph;z-index:-4550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11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79" w:after="0" w:line="240" w:lineRule="auto"/>
                          <w:ind w:left="141" w:right="-2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0"/>
                            <w:w w:val="239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2" w:after="0" w:line="240" w:lineRule="auto"/>
                          <w:ind w:right="1"/>
                          <w:jc w:val="righ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5D5D5B"/>
                            <w:spacing w:val="0"/>
                            <w:w w:val="124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" w:after="0" w:line="240" w:lineRule="auto"/>
                          <w:ind w:left="134" w:right="-2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0"/>
                            <w:w w:val="222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40" w:lineRule="auto"/>
                          <w:ind w:right="-3"/>
                          <w:jc w:val="righ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5D5D5B"/>
                            <w:spacing w:val="0"/>
                            <w:w w:val="146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vMerge/>
                        <w:tcBorders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7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3" w:lineRule="exact"/>
                          <w:ind w:left="134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0"/>
                            <w:w w:val="209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0" w:after="0" w:line="240" w:lineRule="auto"/>
                          <w:ind w:right="1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2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0" w:after="0" w:line="240" w:lineRule="auto"/>
                          <w:ind w:left="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16"/>
                            <w:w w:val="12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4"/>
                          </w:rPr>
                          <w:t>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2" w:lineRule="exact"/>
                          <w:ind w:left="126" w:right="-2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0"/>
                            <w:w w:val="222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right="21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D5D5B"/>
                            <w:spacing w:val="0"/>
                            <w:w w:val="127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8" w:after="0" w:line="240" w:lineRule="auto"/>
                          <w:ind w:left="8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24"/>
                            <w:w w:val="13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8"/>
                          </w:rPr>
                          <w:t>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11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0"/>
                            <w:w w:val="239"/>
                            <w:position w:val="2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-67"/>
                            <w:w w:val="239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11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3" w:after="0" w:line="240" w:lineRule="auto"/>
                          <w:ind w:left="325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D4D4D"/>
                            <w:spacing w:val="0"/>
                            <w:w w:val="10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32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" w:after="0" w:line="240" w:lineRule="auto"/>
                          <w:ind w:left="11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-32"/>
                            <w:w w:val="12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" w:after="0" w:line="240" w:lineRule="auto"/>
                          <w:ind w:left="325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D4D4D"/>
                            <w:spacing w:val="0"/>
                            <w:w w:val="10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105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0"/>
                            <w:w w:val="209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318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D4D4D"/>
                            <w:spacing w:val="0"/>
                            <w:w w:val="100"/>
                            <w:i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9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" w:after="0" w:line="240" w:lineRule="auto"/>
                          <w:ind w:left="9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0"/>
                            <w:w w:val="239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-74"/>
                            <w:w w:val="239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1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1" w:after="0" w:line="240" w:lineRule="auto"/>
                          <w:ind w:left="30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1" w:after="0" w:line="240" w:lineRule="auto"/>
                          <w:ind w:left="6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18"/>
                            <w:w w:val="12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4"/>
                          </w:rPr>
                          <w:t>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54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4" w:lineRule="exact"/>
                          <w:ind w:left="98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42624"/>
                            <w:spacing w:val="0"/>
                            <w:w w:val="177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42624"/>
                            <w:spacing w:val="-15"/>
                            <w:w w:val="177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42624"/>
                            <w:spacing w:val="0"/>
                            <w:w w:val="177"/>
                          </w:rPr>
                          <w:t>l/2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5" w:after="0" w:line="240" w:lineRule="auto"/>
                          <w:ind w:left="303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D4D4D"/>
                            <w:spacing w:val="0"/>
                            <w:w w:val="100"/>
                            <w:i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40" w:lineRule="auto"/>
                          <w:ind w:left="6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18"/>
                            <w:w w:val="12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8"/>
                          </w:rPr>
                          <w:t>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3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3" w:lineRule="exact"/>
                          <w:ind w:left="83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0"/>
                            <w:w w:val="209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5" w:after="0" w:line="240" w:lineRule="auto"/>
                          <w:ind w:left="289" w:right="-20"/>
                          <w:jc w:val="left"/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4D4D4D"/>
                            <w:spacing w:val="0"/>
                            <w:w w:val="117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7" w:after="0" w:line="240" w:lineRule="auto"/>
                          <w:ind w:left="4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19"/>
                            <w:w w:val="13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8"/>
                          </w:rPr>
                          <w:t>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1" w:lineRule="exact"/>
                          <w:ind w:left="69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624"/>
                            <w:spacing w:val="0"/>
                            <w:w w:val="136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289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D4D4D"/>
                            <w:spacing w:val="0"/>
                            <w:w w:val="124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8" w:lineRule="exact"/>
                          <w:ind w:left="62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0"/>
                            <w:w w:val="134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8" w:after="0" w:line="240" w:lineRule="auto"/>
                          <w:ind w:left="275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0"/>
                            <w:w w:val="137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39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0"/>
                            <w:w w:val="193"/>
                            <w:position w:val="1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624"/>
                            <w:spacing w:val="-29"/>
                            <w:w w:val="193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11"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7" w:after="0" w:line="240" w:lineRule="auto"/>
                          <w:ind w:left="26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0"/>
                            <w:w w:val="128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1" w:lineRule="exact"/>
                          <w:ind w:left="54" w:right="-2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0"/>
                            <w:w w:val="116"/>
                            <w:i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40" w:lineRule="auto"/>
                          <w:ind w:left="267" w:right="-2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4D4D4D"/>
                            <w:spacing w:val="0"/>
                            <w:w w:val="114"/>
                          </w:rPr>
                          <w:t>5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5" w:after="0" w:line="215" w:lineRule="exact"/>
                          <w:ind w:left="3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19"/>
                            <w:w w:val="111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8"/>
                            <w:position w:val="1"/>
                          </w:rPr>
                          <w:t>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2" w:hRule="exact"/>
                    </w:trPr>
                    <w:tc>
                      <w:tcPr>
                        <w:tcW w:w="10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0" w:lineRule="exact"/>
                          <w:ind w:left="4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42624"/>
                            <w:spacing w:val="0"/>
                            <w:w w:val="121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8" w:after="0" w:line="214" w:lineRule="exact"/>
                          <w:ind w:left="26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5D5D5B"/>
                            <w:spacing w:val="0"/>
                            <w:w w:val="128"/>
                            <w:position w:val="-1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8" w:after="0" w:line="214" w:lineRule="exact"/>
                          <w:ind w:left="1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0"/>
                            <w:w w:val="130"/>
                            <w:position w:val="-1"/>
                          </w:rPr>
                          <w:t>112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2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32"/>
          <w:w w:val="12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2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30" w:after="0" w:line="240" w:lineRule="auto"/>
        <w:ind w:left="58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42624"/>
          <w:spacing w:val="0"/>
          <w:w w:val="222"/>
        </w:rPr>
        <w:t>1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33" w:after="0" w:line="240" w:lineRule="auto"/>
        <w:ind w:left="58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242624"/>
          <w:spacing w:val="0"/>
          <w:w w:val="174"/>
        </w:rPr>
        <w:t>1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45" w:after="0" w:line="240" w:lineRule="auto"/>
        <w:ind w:left="29" w:right="-47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22"/>
        </w:rPr>
        <w:t>2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19"/>
          <w:w w:val="12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22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2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19"/>
        </w:rPr>
        <w:t>2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-12"/>
          <w:w w:val="119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9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2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21"/>
        </w:rPr>
        <w:t>2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24"/>
          <w:w w:val="12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2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4" w:after="0" w:line="240" w:lineRule="auto"/>
        <w:ind w:left="14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3D3D3B"/>
          <w:spacing w:val="0"/>
          <w:w w:val="131"/>
          <w:i/>
        </w:rPr>
        <w:t>2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35" w:after="0" w:line="240" w:lineRule="auto"/>
        <w:ind w:left="7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3D3D3B"/>
          <w:spacing w:val="0"/>
          <w:w w:val="136"/>
        </w:rPr>
        <w:t>2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50" w:after="0" w:line="240" w:lineRule="auto"/>
        <w:ind w:left="1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Arial" w:hAnsi="Arial" w:cs="Arial" w:eastAsia="Arial"/>
          <w:sz w:val="16"/>
          <w:szCs w:val="16"/>
          <w:color w:val="242624"/>
          <w:spacing w:val="0"/>
          <w:w w:val="205"/>
        </w:rPr>
        <w:t>1</w:t>
      </w:r>
      <w:r>
        <w:rPr>
          <w:rFonts w:ascii="Arial" w:hAnsi="Arial" w:cs="Arial" w:eastAsia="Arial"/>
          <w:sz w:val="16"/>
          <w:szCs w:val="16"/>
          <w:color w:val="242624"/>
          <w:spacing w:val="-36"/>
          <w:w w:val="205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14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5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26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43"/>
          <w:w w:val="126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26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4" w:after="0" w:line="140" w:lineRule="exact"/>
        <w:jc w:val="left"/>
        <w:rPr>
          <w:sz w:val="14"/>
          <w:szCs w:val="14"/>
        </w:rPr>
      </w:pPr>
      <w:rPr/>
      <w:r>
        <w:rPr/>
        <w:br w:type="column"/>
      </w:r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23" w:right="-6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Arial" w:hAnsi="Arial" w:cs="Arial" w:eastAsia="Arial"/>
          <w:sz w:val="16"/>
          <w:szCs w:val="16"/>
          <w:color w:val="4D4D4D"/>
          <w:spacing w:val="0"/>
          <w:w w:val="100"/>
        </w:rPr>
        <w:t>5</w:t>
      </w:r>
      <w:r>
        <w:rPr>
          <w:rFonts w:ascii="Arial" w:hAnsi="Arial" w:cs="Arial" w:eastAsia="Arial"/>
          <w:sz w:val="16"/>
          <w:szCs w:val="16"/>
          <w:color w:val="4D4D4D"/>
          <w:spacing w:val="0"/>
          <w:w w:val="100"/>
        </w:rPr>
        <w:t>  </w:t>
      </w:r>
      <w:r>
        <w:rPr>
          <w:rFonts w:ascii="Arial" w:hAnsi="Arial" w:cs="Arial" w:eastAsia="Arial"/>
          <w:sz w:val="16"/>
          <w:szCs w:val="16"/>
          <w:color w:val="4D4D4D"/>
          <w:spacing w:val="22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216" w:right="-66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</w:rPr>
        <w:t>5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7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-18"/>
          <w:w w:val="12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18"/>
        </w:rPr>
        <w:t>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36" w:after="0" w:line="240" w:lineRule="auto"/>
        <w:ind w:left="216" w:right="-61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</w:rPr>
        <w:t>5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6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5" w:after="0" w:line="240" w:lineRule="auto"/>
        <w:ind w:left="209" w:right="-4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</w:rPr>
        <w:t>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0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9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1" w:after="0" w:line="240" w:lineRule="auto"/>
        <w:ind w:left="167" w:right="-22"/>
        <w:jc w:val="center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4D4D4D"/>
          <w:spacing w:val="0"/>
          <w:w w:val="100"/>
        </w:rPr>
        <w:t>6</w:t>
      </w:r>
      <w:r>
        <w:rPr>
          <w:rFonts w:ascii="Courier New" w:hAnsi="Courier New" w:cs="Courier New" w:eastAsia="Courier New"/>
          <w:sz w:val="20"/>
          <w:szCs w:val="20"/>
          <w:color w:val="4D4D4D"/>
          <w:spacing w:val="-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2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6" w:after="0" w:line="240" w:lineRule="auto"/>
        <w:ind w:left="187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Arial" w:hAnsi="Arial" w:cs="Arial" w:eastAsia="Arial"/>
          <w:sz w:val="18"/>
          <w:szCs w:val="18"/>
          <w:color w:val="4D4D4D"/>
          <w:spacing w:val="0"/>
          <w:w w:val="100"/>
          <w:i/>
        </w:rPr>
        <w:t>6</w:t>
      </w:r>
      <w:r>
        <w:rPr>
          <w:rFonts w:ascii="Arial" w:hAnsi="Arial" w:cs="Arial" w:eastAsia="Arial"/>
          <w:sz w:val="18"/>
          <w:szCs w:val="18"/>
          <w:color w:val="4D4D4D"/>
          <w:spacing w:val="0"/>
          <w:w w:val="100"/>
          <w:i/>
        </w:rPr>
        <w:t> </w:t>
      </w:r>
      <w:r>
        <w:rPr>
          <w:rFonts w:ascii="Arial" w:hAnsi="Arial" w:cs="Arial" w:eastAsia="Arial"/>
          <w:sz w:val="18"/>
          <w:szCs w:val="18"/>
          <w:color w:val="4D4D4D"/>
          <w:spacing w:val="45"/>
          <w:w w:val="100"/>
          <w:i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2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5" w:after="0" w:line="240" w:lineRule="auto"/>
        <w:ind w:left="153" w:right="-7"/>
        <w:jc w:val="center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</w:rPr>
        <w:t>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2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5" w:after="0" w:line="240" w:lineRule="auto"/>
        <w:ind w:left="180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8"/>
          <w:szCs w:val="18"/>
          <w:color w:val="4D4D4D"/>
          <w:spacing w:val="0"/>
          <w:w w:val="119"/>
        </w:rPr>
        <w:t>6</w:t>
      </w:r>
      <w:r>
        <w:rPr>
          <w:rFonts w:ascii="Courier New" w:hAnsi="Courier New" w:cs="Courier New" w:eastAsia="Courier New"/>
          <w:sz w:val="18"/>
          <w:szCs w:val="18"/>
          <w:color w:val="4D4D4D"/>
          <w:spacing w:val="-20"/>
          <w:w w:val="119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9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1" w:after="0" w:line="240" w:lineRule="auto"/>
        <w:ind w:left="173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5D5D5B"/>
          <w:spacing w:val="0"/>
          <w:w w:val="100"/>
        </w:rPr>
        <w:t>6</w:t>
      </w:r>
      <w:r>
        <w:rPr>
          <w:rFonts w:ascii="Courier New" w:hAnsi="Courier New" w:cs="Courier New" w:eastAsia="Courier New"/>
          <w:sz w:val="20"/>
          <w:szCs w:val="20"/>
          <w:color w:val="5D5D5B"/>
          <w:spacing w:val="-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4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9" w:after="0" w:line="240" w:lineRule="auto"/>
        <w:ind w:left="166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</w:rPr>
        <w:t>6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10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14"/>
        </w:rPr>
        <w:t>5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26"/>
          <w:w w:val="114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21"/>
        </w:rPr>
        <w:t>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158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</w:rPr>
        <w:t>6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14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5" w:after="0" w:line="240" w:lineRule="auto"/>
        <w:ind w:left="14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30"/>
        </w:rPr>
        <w:t>6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51"/>
          <w:w w:val="13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14"/>
        </w:rPr>
        <w:t>5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26"/>
          <w:w w:val="114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21"/>
        </w:rPr>
        <w:t>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137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</w:rPr>
        <w:t>7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10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12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130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4D4D4D"/>
          <w:spacing w:val="0"/>
          <w:w w:val="100"/>
        </w:rPr>
        <w:t>7</w:t>
      </w:r>
      <w:r>
        <w:rPr>
          <w:rFonts w:ascii="Times New Roman" w:hAnsi="Times New Roman" w:cs="Times New Roman" w:eastAsia="Times New Roman"/>
          <w:sz w:val="17"/>
          <w:szCs w:val="17"/>
          <w:color w:val="4D4D4D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7"/>
          <w:szCs w:val="17"/>
          <w:color w:val="4D4D4D"/>
          <w:spacing w:val="3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9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45" w:after="0" w:line="240" w:lineRule="auto"/>
        <w:ind w:left="130" w:right="-20"/>
        <w:jc w:val="lef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4D4D4D"/>
          <w:spacing w:val="0"/>
          <w:w w:val="100"/>
        </w:rPr>
        <w:t>7</w:t>
      </w:r>
      <w:r>
        <w:rPr>
          <w:rFonts w:ascii="Courier New" w:hAnsi="Courier New" w:cs="Courier New" w:eastAsia="Courier New"/>
          <w:sz w:val="18"/>
          <w:szCs w:val="18"/>
          <w:color w:val="4D4D4D"/>
          <w:spacing w:val="21"/>
          <w:w w:val="100"/>
        </w:rPr>
        <w:t> </w:t>
      </w:r>
      <w:r>
        <w:rPr>
          <w:rFonts w:ascii="Courier New" w:hAnsi="Courier New" w:cs="Courier New" w:eastAsia="Courier New"/>
          <w:sz w:val="18"/>
          <w:szCs w:val="18"/>
          <w:color w:val="4D4D4D"/>
          <w:spacing w:val="0"/>
          <w:w w:val="112"/>
        </w:rPr>
        <w:t>5/B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</w:rPr>
      </w:r>
    </w:p>
    <w:p>
      <w:pPr>
        <w:spacing w:before="13" w:after="0" w:line="240" w:lineRule="auto"/>
        <w:ind w:left="115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0"/>
          <w:w w:val="100"/>
        </w:rPr>
        <w:t>7</w:t>
      </w:r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2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0" w:after="0" w:line="240" w:lineRule="auto"/>
        <w:ind w:left="115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0"/>
          <w:w w:val="100"/>
        </w:rPr>
        <w:t>7</w:t>
      </w:r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40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12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3" w:after="0" w:line="240" w:lineRule="auto"/>
        <w:ind w:left="65" w:right="73"/>
        <w:jc w:val="center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1"/>
          <w:szCs w:val="21"/>
          <w:color w:val="4D4D4D"/>
          <w:spacing w:val="0"/>
          <w:w w:val="100"/>
        </w:rPr>
        <w:t>7</w:t>
      </w:r>
      <w:r>
        <w:rPr>
          <w:rFonts w:ascii="Courier New" w:hAnsi="Courier New" w:cs="Courier New" w:eastAsia="Courier New"/>
          <w:sz w:val="21"/>
          <w:szCs w:val="21"/>
          <w:color w:val="4D4D4D"/>
          <w:spacing w:val="-8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09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3" w:after="0" w:line="240" w:lineRule="auto"/>
        <w:ind w:left="101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8"/>
          <w:szCs w:val="18"/>
          <w:color w:val="242624"/>
          <w:spacing w:val="0"/>
          <w:w w:val="100"/>
        </w:rPr>
        <w:t>7</w:t>
      </w:r>
      <w:r>
        <w:rPr>
          <w:rFonts w:ascii="Courier New" w:hAnsi="Courier New" w:cs="Courier New" w:eastAsia="Courier New"/>
          <w:sz w:val="18"/>
          <w:szCs w:val="18"/>
          <w:color w:val="242624"/>
          <w:spacing w:val="14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12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3" w:after="0" w:line="240" w:lineRule="auto"/>
        <w:ind w:left="51" w:right="88"/>
        <w:jc w:val="center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1"/>
          <w:szCs w:val="21"/>
          <w:color w:val="5D5D5B"/>
          <w:spacing w:val="0"/>
          <w:w w:val="100"/>
        </w:rPr>
        <w:t>7</w:t>
      </w:r>
      <w:r>
        <w:rPr>
          <w:rFonts w:ascii="Courier New" w:hAnsi="Courier New" w:cs="Courier New" w:eastAsia="Courier New"/>
          <w:sz w:val="21"/>
          <w:szCs w:val="21"/>
          <w:color w:val="5D5D5B"/>
          <w:spacing w:val="-8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9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6" w:after="0" w:line="240" w:lineRule="auto"/>
        <w:ind w:left="86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5D5D5B"/>
          <w:spacing w:val="0"/>
          <w:w w:val="100"/>
        </w:rPr>
        <w:t>7</w:t>
      </w:r>
      <w:r>
        <w:rPr>
          <w:rFonts w:ascii="Times New Roman" w:hAnsi="Times New Roman" w:cs="Times New Roman" w:eastAsia="Times New Roman"/>
          <w:sz w:val="17"/>
          <w:szCs w:val="17"/>
          <w:color w:val="5D5D5B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7"/>
          <w:szCs w:val="17"/>
          <w:color w:val="5D5D5B"/>
          <w:spacing w:val="18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2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7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00"/>
        </w:rPr>
        <w:t>8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10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10"/>
        </w:rPr>
        <w:t>3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17"/>
          <w:w w:val="110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31"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5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</w:rPr>
        <w:t>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7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8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</w:rPr>
        <w:t>9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14"/>
        </w:rPr>
        <w:t>3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21"/>
          <w:w w:val="114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21"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/>
        <w:br w:type="column"/>
      </w:r>
      <w:r>
        <w:rPr>
          <w:sz w:val="15"/>
          <w:szCs w:val="15"/>
        </w:rPr>
      </w:r>
    </w:p>
    <w:p>
      <w:pPr>
        <w:spacing w:before="0" w:after="0" w:line="240" w:lineRule="auto"/>
        <w:ind w:left="360" w:right="-61"/>
        <w:jc w:val="left"/>
        <w:tabs>
          <w:tab w:pos="21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</w:rPr>
        <w:t>10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0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</w:rPr>
        <w:t>7/8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7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</w:rPr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10"/>
          <w:position w:val="-4"/>
        </w:rPr>
        <w:t>19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35" w:lineRule="exact"/>
        <w:ind w:left="346" w:right="-73"/>
        <w:jc w:val="left"/>
        <w:tabs>
          <w:tab w:pos="21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D3D3B"/>
          <w:spacing w:val="-15"/>
          <w:w w:val="122"/>
          <w:position w:val="4"/>
        </w:rPr>
        <w:t>1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22"/>
          <w:position w:val="4"/>
        </w:rPr>
        <w:t>0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43"/>
          <w:w w:val="122"/>
          <w:position w:val="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-24"/>
          <w:w w:val="122"/>
          <w:position w:val="4"/>
        </w:rPr>
        <w:t>7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22"/>
          <w:position w:val="4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136"/>
          <w:w w:val="122"/>
          <w:position w:val="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  <w:position w:val="4"/>
        </w:rPr>
        <w:tab/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  <w:position w:val="4"/>
        </w:rPr>
      </w:r>
      <w:r>
        <w:rPr>
          <w:rFonts w:ascii="Courier New" w:hAnsi="Courier New" w:cs="Courier New" w:eastAsia="Courier New"/>
          <w:sz w:val="19"/>
          <w:szCs w:val="19"/>
          <w:color w:val="242624"/>
          <w:spacing w:val="-21"/>
          <w:w w:val="121"/>
          <w:position w:val="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41"/>
          <w:position w:val="1"/>
        </w:rPr>
        <w:t>9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8" w:lineRule="exact"/>
        <w:ind w:left="346" w:right="-55"/>
        <w:jc w:val="left"/>
        <w:tabs>
          <w:tab w:pos="214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80.239990pt;margin-top:12.425545pt;width:107.794001pt;height:38.741931pt;mso-position-horizontal-relative:page;mso-position-vertical-relative:paragraph;z-index:-4551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35" w:hRule="exact"/>
                    </w:trPr>
                    <w:tc>
                      <w:tcPr>
                        <w:tcW w:w="105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00"/>
                            <w:position w:val="2"/>
                          </w:rPr>
                          <w:t>12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18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  <w:position w:val="2"/>
                          </w:rPr>
                          <w:t>3/8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1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7" w:after="0" w:line="240" w:lineRule="auto"/>
                          <w:ind w:right="20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</w:rPr>
                          <w:t>20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05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2"/>
                            <w:position w:val="2"/>
                          </w:rPr>
                          <w:t>14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1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40" w:lineRule="auto"/>
                          <w:ind w:right="36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</w:rPr>
                          <w:t>22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95" w:hRule="exact"/>
                    </w:trPr>
                    <w:tc>
                      <w:tcPr>
                        <w:tcW w:w="105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6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4D4D4D"/>
                            <w:spacing w:val="0"/>
                            <w:w w:val="107"/>
                            <w:position w:val="1"/>
                          </w:rPr>
                          <w:t>14</w:t>
                        </w: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1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right="38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-16"/>
                            <w:w w:val="115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25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5"/>
        </w:rPr>
        <w:t>12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1"/>
          <w:w w:val="100"/>
          <w:position w:val="5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  <w:position w:val="5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73"/>
          <w:w w:val="100"/>
          <w:position w:val="5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  <w:position w:val="5"/>
        </w:rPr>
        <w:tab/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  <w:position w:val="5"/>
        </w:rPr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7"/>
          <w:position w:val="1"/>
        </w:rPr>
        <w:t>20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5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17" w:right="-20"/>
        <w:jc w:val="left"/>
        <w:rPr>
          <w:rFonts w:ascii="Courier New" w:hAnsi="Courier New" w:cs="Courier New" w:eastAsia="Courier New"/>
          <w:sz w:val="18"/>
          <w:szCs w:val="18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67pt;margin-top:1.428292pt;width:129.461512pt;height:112.12268pt;mso-position-horizontal-relative:page;mso-position-vertical-relative:paragraph;z-index:-4541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50" w:hRule="exact"/>
                    </w:trPr>
                    <w:tc>
                      <w:tcPr>
                        <w:tcW w:w="11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4" w:lineRule="exact"/>
                          <w:ind w:left="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1"/>
                          </w:rPr>
                          <w:t>22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40" w:lineRule="auto"/>
                          <w:ind w:left="82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0"/>
                            <w:w w:val="174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11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  <w:position w:val="2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11" w:lineRule="exact"/>
                          <w:ind w:left="80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31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54"/>
                            <w:w w:val="131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24"/>
                            <w:w w:val="131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-9"/>
                            <w:w w:val="120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25"/>
                            <w:position w:val="1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1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  <w:position w:val="2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11" w:lineRule="exact"/>
                          <w:ind w:left="80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00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10"/>
                            <w:w w:val="100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14"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1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7"/>
                            <w:position w:val="2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40" w:lineRule="auto"/>
                          <w:ind w:left="79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00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17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-16"/>
                            <w:w w:val="12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8"/>
                          </w:rPr>
                          <w:t>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1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6" w:lineRule="exact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5D5D5B"/>
                            <w:spacing w:val="-19"/>
                            <w:w w:val="122"/>
                            <w:position w:val="1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242624"/>
                            <w:spacing w:val="0"/>
                            <w:w w:val="119"/>
                            <w:position w:val="1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14" w:lineRule="exact"/>
                          <w:ind w:left="79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00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10"/>
                            <w:w w:val="100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-18"/>
                            <w:w w:val="121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  <w:position w:val="1"/>
                          </w:rPr>
                          <w:t>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1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2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4D4D4D"/>
                            <w:spacing w:val="0"/>
                            <w:w w:val="118"/>
                            <w:position w:val="2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4" w:lineRule="exact"/>
                          <w:ind w:left="79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00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3"/>
                            <w:w w:val="100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18"/>
                            <w:w w:val="121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8"/>
                            <w:position w:val="1"/>
                          </w:rPr>
                          <w:t>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5" w:hRule="exact"/>
                    </w:trPr>
                    <w:tc>
                      <w:tcPr>
                        <w:tcW w:w="11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2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3D3D3B"/>
                            <w:spacing w:val="0"/>
                            <w:w w:val="118"/>
                            <w:position w:val="2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" w:after="0" w:line="231" w:lineRule="exact"/>
                          <w:ind w:left="77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0"/>
                            <w:w w:val="174"/>
                            <w:position w:val="1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-3"/>
                            <w:w w:val="174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19"/>
                            <w:w w:val="111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8"/>
                            <w:position w:val="1"/>
                          </w:rPr>
                          <w:t>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6" w:hRule="exact"/>
                    </w:trPr>
                    <w:tc>
                      <w:tcPr>
                        <w:tcW w:w="11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77" w:lineRule="exact"/>
                          <w:ind w:left="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3D3D3B"/>
                            <w:spacing w:val="0"/>
                            <w:w w:val="132"/>
                          </w:rPr>
                          <w:t>27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5" w:after="0" w:line="211" w:lineRule="exact"/>
                          <w:ind w:left="77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0"/>
                            <w:w w:val="205"/>
                            <w:position w:val="1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624"/>
                            <w:spacing w:val="-36"/>
                            <w:w w:val="205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11"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97" w:hRule="exact"/>
                    </w:trPr>
                    <w:tc>
                      <w:tcPr>
                        <w:tcW w:w="11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  <w:position w:val="2"/>
                          </w:rPr>
                          <w:t>27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76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0"/>
                            <w:w w:val="18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-23"/>
                            <w:w w:val="18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18"/>
                            <w:w w:val="12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8"/>
                          </w:rPr>
                          <w:t>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8"/>
          <w:szCs w:val="18"/>
          <w:color w:val="4D4D4D"/>
          <w:spacing w:val="0"/>
          <w:w w:val="116"/>
        </w:rPr>
        <w:t>14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</w:rPr>
      </w:r>
    </w:p>
    <w:p>
      <w:pPr>
        <w:spacing w:before="18" w:after="0" w:line="240" w:lineRule="auto"/>
        <w:ind w:left="30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3"/>
        </w:rPr>
        <w:t>16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36" w:after="0" w:line="240" w:lineRule="auto"/>
        <w:ind w:left="30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13"/>
        </w:rPr>
        <w:t>16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295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10"/>
        </w:rPr>
        <w:t>16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288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77.359985pt;margin-top:9.356863pt;width:41.494001pt;height:55.760382pt;mso-position-horizontal-relative:page;mso-position-vertical-relative:paragraph;z-index:-4549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19" w:hRule="exact"/>
                    </w:trPr>
                    <w:tc>
                      <w:tcPr>
                        <w:tcW w:w="34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76" w:after="0" w:line="240" w:lineRule="auto"/>
                          <w:ind w:left="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D4D4D"/>
                            <w:spacing w:val="0"/>
                            <w:w w:val="138"/>
                          </w:rPr>
                          <w:t>17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6" w:after="0" w:line="240" w:lineRule="auto"/>
                          <w:ind w:left="5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</w:rPr>
                          <w:t>5/8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34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0"/>
                          </w:rPr>
                          <w:t>17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5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9"/>
                          </w:rPr>
                          <w:t>5/8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1" w:hRule="exact"/>
                    </w:trPr>
                    <w:tc>
                      <w:tcPr>
                        <w:tcW w:w="34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06"/>
                          </w:rPr>
                          <w:t>19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5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18"/>
                            <w:w w:val="12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-7"/>
                            <w:w w:val="120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21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328" w:hRule="exact"/>
                    </w:trPr>
                    <w:tc>
                      <w:tcPr>
                        <w:tcW w:w="34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02"/>
                          </w:rPr>
                          <w:t>19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21" w:lineRule="exact"/>
                          <w:ind w:left="49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4D4D4D"/>
                            <w:spacing w:val="0"/>
                            <w:w w:val="149"/>
                          </w:rPr>
                          <w:t>1/8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</w:rPr>
        <w:t>17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12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131" w:right="1128"/>
        <w:jc w:val="center"/>
        <w:rPr>
          <w:rFonts w:ascii="Times New Roman" w:hAnsi="Times New Roman" w:cs="Times New Roman" w:eastAsia="Times New Roman"/>
          <w:sz w:val="12"/>
          <w:szCs w:val="12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75.200012pt;margin-top:11.259866pt;width:107.916503pt;height:58.019989pt;mso-position-horizontal-relative:page;mso-position-vertical-relative:paragraph;z-index:-4548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29" w:hRule="exact"/>
                    </w:trPr>
                    <w:tc>
                      <w:tcPr>
                        <w:tcW w:w="132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1" w:after="0" w:line="240" w:lineRule="auto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00"/>
                          </w:rPr>
                          <w:t>19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25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8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3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8" w:after="0" w:line="240" w:lineRule="auto"/>
                          <w:ind w:left="543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D4D4D"/>
                            <w:spacing w:val="0"/>
                            <w:w w:val="122"/>
                          </w:rPr>
                          <w:t>27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55" w:hRule="exact"/>
                    </w:trPr>
                    <w:tc>
                      <w:tcPr>
                        <w:tcW w:w="132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0"/>
                            <w:position w:val="1"/>
                          </w:rPr>
                          <w:t>19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18"/>
                            <w:w w:val="100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18"/>
                            <w:w w:val="121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-18"/>
                            <w:w w:val="130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21"/>
                            <w:position w:val="1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3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40" w:lineRule="auto"/>
                          <w:ind w:left="54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20"/>
                            <w:w w:val="115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624"/>
                            <w:spacing w:val="0"/>
                            <w:w w:val="121"/>
                          </w:rPr>
                          <w:t>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132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00"/>
                            <w:position w:val="2"/>
                          </w:rPr>
                          <w:t>19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18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8"/>
                            <w:position w:val="2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3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1" w:after="0" w:line="240" w:lineRule="auto"/>
                          <w:ind w:left="528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0"/>
                            <w:w w:val="122"/>
                          </w:rPr>
                          <w:t>27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132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0"/>
                            <w:position w:val="2"/>
                          </w:rPr>
                          <w:t>22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18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  <w:position w:val="2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3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40" w:lineRule="auto"/>
                          <w:ind w:left="52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</w:rPr>
                          <w:t>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12"/>
          <w:szCs w:val="12"/>
          <w:color w:val="5D5D5B"/>
          <w:spacing w:val="-17"/>
          <w:w w:val="167"/>
        </w:rPr>
        <w:t>.</w:t>
      </w:r>
      <w:r>
        <w:rPr>
          <w:rFonts w:ascii="Times New Roman" w:hAnsi="Times New Roman" w:cs="Times New Roman" w:eastAsia="Times New Roman"/>
          <w:sz w:val="12"/>
          <w:szCs w:val="12"/>
          <w:color w:val="242624"/>
          <w:spacing w:val="0"/>
          <w:w w:val="171"/>
        </w:rPr>
        <w:t>•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</w:r>
    </w:p>
    <w:p>
      <w:pPr>
        <w:spacing w:before="9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32.800283" w:type="dxa"/>
      </w:tblPr>
      <w:tblGrid/>
      <w:tr>
        <w:trPr>
          <w:trHeight w:val="235" w:hRule="exact"/>
        </w:trPr>
        <w:tc>
          <w:tcPr>
            <w:tcW w:w="36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97" w:lineRule="exact"/>
              <w:ind w:left="83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0"/>
                <w:w w:val="110"/>
                <w:position w:val="2"/>
              </w:rPr>
              <w:t>22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7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97" w:lineRule="exact"/>
              <w:ind w:left="75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0"/>
                <w:w w:val="115"/>
                <w:position w:val="2"/>
              </w:rPr>
              <w:t>3/4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8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7" w:after="0" w:line="240" w:lineRule="auto"/>
              <w:ind w:left="552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-13"/>
                <w:w w:val="122"/>
              </w:rPr>
              <w:t>3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3D3D3B"/>
                <w:spacing w:val="0"/>
                <w:w w:val="121"/>
              </w:rPr>
              <w:t>0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</w:rPr>
            </w:r>
          </w:p>
        </w:tc>
      </w:tr>
      <w:tr>
        <w:trPr>
          <w:trHeight w:val="234" w:hRule="exact"/>
        </w:trPr>
        <w:tc>
          <w:tcPr>
            <w:tcW w:w="36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3" w:lineRule="exact"/>
              <w:ind w:left="83" w:right="-20"/>
              <w:jc w:val="left"/>
              <w:rPr>
                <w:rFonts w:ascii="Courier New" w:hAnsi="Courier New" w:cs="Courier New" w:eastAsia="Courier New"/>
                <w:sz w:val="18"/>
                <w:szCs w:val="18"/>
              </w:rPr>
            </w:pPr>
            <w:rPr/>
            <w:r>
              <w:rPr>
                <w:rFonts w:ascii="Courier New" w:hAnsi="Courier New" w:cs="Courier New" w:eastAsia="Courier New"/>
                <w:sz w:val="18"/>
                <w:szCs w:val="18"/>
                <w:color w:val="4D4D4D"/>
                <w:spacing w:val="0"/>
                <w:w w:val="117"/>
                <w:position w:val="1"/>
              </w:rPr>
              <w:t>22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7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6" w:lineRule="exact"/>
              <w:ind w:left="75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0"/>
                <w:w w:val="110"/>
                <w:position w:val="2"/>
              </w:rPr>
              <w:t>3/4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8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9" w:after="0" w:line="214" w:lineRule="exact"/>
              <w:ind w:left="552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0"/>
                <w:w w:val="111"/>
                <w:position w:val="1"/>
              </w:rPr>
              <w:t>30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29" w:hRule="exact"/>
        </w:trPr>
        <w:tc>
          <w:tcPr>
            <w:tcW w:w="36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82" w:lineRule="exact"/>
              <w:ind w:left="69" w:right="-20"/>
              <w:jc w:val="left"/>
              <w:rPr>
                <w:rFonts w:ascii="Times New Roman" w:hAnsi="Times New Roman" w:cs="Times New Roman" w:eastAsia="Times New Roman"/>
                <w:sz w:val="17"/>
                <w:szCs w:val="17"/>
              </w:rPr>
            </w:pPr>
            <w:rPr/>
            <w:r>
              <w:rPr>
                <w:rFonts w:ascii="Times New Roman" w:hAnsi="Times New Roman" w:cs="Times New Roman" w:eastAsia="Times New Roman"/>
                <w:sz w:val="17"/>
                <w:szCs w:val="17"/>
                <w:color w:val="4D4D4D"/>
                <w:spacing w:val="0"/>
                <w:w w:val="131"/>
              </w:rPr>
              <w:t>22</w:t>
            </w:r>
            <w:r>
              <w:rPr>
                <w:rFonts w:ascii="Times New Roman" w:hAnsi="Times New Roman" w:cs="Times New Roman" w:eastAsia="Times New Roman"/>
                <w:sz w:val="17"/>
                <w:szCs w:val="17"/>
                <w:color w:val="000000"/>
                <w:spacing w:val="0"/>
                <w:w w:val="100"/>
              </w:rPr>
            </w:r>
          </w:p>
        </w:tc>
        <w:tc>
          <w:tcPr>
            <w:tcW w:w="97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2" w:lineRule="exact"/>
              <w:ind w:left="68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w w:val="114"/>
                <w:position w:val="2"/>
              </w:rPr>
              <w:t>3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-17"/>
                <w:w w:val="114"/>
                <w:position w:val="2"/>
              </w:rPr>
              <w:t>/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3D3D3B"/>
                <w:spacing w:val="0"/>
                <w:w w:val="101"/>
                <w:position w:val="2"/>
              </w:rPr>
              <w:t>4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8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24" w:after="0" w:line="240" w:lineRule="auto"/>
              <w:ind w:left="545" w:right="-20"/>
              <w:jc w:val="left"/>
              <w:rPr>
                <w:rFonts w:ascii="Courier New" w:hAnsi="Courier New" w:cs="Courier New" w:eastAsia="Courier New"/>
                <w:sz w:val="18"/>
                <w:szCs w:val="18"/>
              </w:rPr>
            </w:pPr>
            <w:rPr/>
            <w:r>
              <w:rPr>
                <w:rFonts w:ascii="Courier New" w:hAnsi="Courier New" w:cs="Courier New" w:eastAsia="Courier New"/>
                <w:sz w:val="18"/>
                <w:szCs w:val="18"/>
                <w:color w:val="3D3D3B"/>
                <w:spacing w:val="0"/>
                <w:w w:val="117"/>
              </w:rPr>
              <w:t>30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000000"/>
                <w:spacing w:val="0"/>
                <w:w w:val="100"/>
              </w:rPr>
            </w:r>
          </w:p>
        </w:tc>
      </w:tr>
      <w:tr>
        <w:trPr>
          <w:trHeight w:val="245" w:hRule="exact"/>
        </w:trPr>
        <w:tc>
          <w:tcPr>
            <w:tcW w:w="36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4" w:lineRule="exact"/>
              <w:ind w:left="69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0"/>
                <w:w w:val="110"/>
                <w:position w:val="2"/>
              </w:rPr>
              <w:t>22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7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4" w:lineRule="exact"/>
              <w:ind w:left="61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0"/>
                <w:w w:val="110"/>
                <w:position w:val="2"/>
              </w:rPr>
              <w:t>3/4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8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40" w:after="0" w:line="240" w:lineRule="auto"/>
              <w:ind w:left="538" w:right="-20"/>
              <w:jc w:val="left"/>
              <w:rPr>
                <w:rFonts w:ascii="Courier New" w:hAnsi="Courier New" w:cs="Courier New" w:eastAsia="Courier New"/>
                <w:sz w:val="18"/>
                <w:szCs w:val="18"/>
              </w:rPr>
            </w:pPr>
            <w:rPr/>
            <w:r>
              <w:rPr>
                <w:rFonts w:ascii="Courier New" w:hAnsi="Courier New" w:cs="Courier New" w:eastAsia="Courier New"/>
                <w:sz w:val="18"/>
                <w:szCs w:val="18"/>
                <w:color w:val="4D4D4D"/>
                <w:spacing w:val="0"/>
                <w:w w:val="117"/>
              </w:rPr>
              <w:t>30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000000"/>
                <w:spacing w:val="0"/>
                <w:w w:val="100"/>
              </w:rPr>
            </w:r>
          </w:p>
        </w:tc>
      </w:tr>
      <w:tr>
        <w:trPr>
          <w:trHeight w:val="235" w:hRule="exact"/>
        </w:trPr>
        <w:tc>
          <w:tcPr>
            <w:tcW w:w="36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4" w:lineRule="exact"/>
              <w:ind w:left="54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0"/>
                <w:w w:val="114"/>
                <w:position w:val="2"/>
              </w:rPr>
              <w:t>22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7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4" w:lineRule="exact"/>
              <w:ind w:left="46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w w:val="114"/>
                <w:position w:val="2"/>
              </w:rPr>
              <w:t>3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-6"/>
                <w:w w:val="114"/>
                <w:position w:val="2"/>
              </w:rPr>
              <w:t>/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3D3D3B"/>
                <w:spacing w:val="0"/>
                <w:w w:val="111"/>
                <w:position w:val="2"/>
              </w:rPr>
              <w:t>4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8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24" w:after="0" w:line="211" w:lineRule="exact"/>
              <w:ind w:left="523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-16"/>
                <w:w w:val="131"/>
                <w:position w:val="1"/>
              </w:rPr>
              <w:t>3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3D3D3B"/>
                <w:spacing w:val="0"/>
                <w:w w:val="121"/>
                <w:position w:val="1"/>
              </w:rPr>
              <w:t>0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41" w:hRule="exact"/>
        </w:trPr>
        <w:tc>
          <w:tcPr>
            <w:tcW w:w="36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99" w:lineRule="exact"/>
              <w:ind w:left="54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0"/>
                <w:w w:val="107"/>
                <w:position w:val="2"/>
              </w:rPr>
              <w:t>22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7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99" w:lineRule="exact"/>
              <w:ind w:left="46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w w:val="110"/>
                <w:position w:val="2"/>
              </w:rPr>
              <w:t>3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-13"/>
                <w:w w:val="110"/>
                <w:position w:val="2"/>
              </w:rPr>
              <w:t>/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3D3D3B"/>
                <w:spacing w:val="0"/>
                <w:w w:val="121"/>
                <w:position w:val="2"/>
              </w:rPr>
              <w:t>4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8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27" w:after="0" w:line="214" w:lineRule="exact"/>
              <w:ind w:left="523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-16"/>
                <w:w w:val="112"/>
                <w:position w:val="1"/>
              </w:rPr>
              <w:t>3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3D3D3B"/>
                <w:spacing w:val="0"/>
                <w:w w:val="131"/>
                <w:position w:val="1"/>
              </w:rPr>
              <w:t>0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36" w:hRule="exact"/>
        </w:trPr>
        <w:tc>
          <w:tcPr>
            <w:tcW w:w="36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2" w:lineRule="exact"/>
              <w:ind w:left="40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0"/>
                <w:w w:val="114"/>
                <w:position w:val="2"/>
              </w:rPr>
              <w:t>22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7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2" w:lineRule="exact"/>
              <w:ind w:left="46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0"/>
                <w:w w:val="108"/>
                <w:position w:val="2"/>
              </w:rPr>
              <w:t>3/4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8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1" w:after="0" w:line="240" w:lineRule="auto"/>
              <w:ind w:left="516" w:right="-20"/>
              <w:jc w:val="left"/>
              <w:rPr>
                <w:rFonts w:ascii="Courier New" w:hAnsi="Courier New" w:cs="Courier New" w:eastAsia="Courier New"/>
                <w:sz w:val="18"/>
                <w:szCs w:val="18"/>
              </w:rPr>
            </w:pPr>
            <w:rPr/>
            <w:r>
              <w:rPr>
                <w:rFonts w:ascii="Courier New" w:hAnsi="Courier New" w:cs="Courier New" w:eastAsia="Courier New"/>
                <w:sz w:val="18"/>
                <w:szCs w:val="18"/>
                <w:color w:val="4D4D4D"/>
                <w:spacing w:val="0"/>
                <w:w w:val="117"/>
              </w:rPr>
              <w:t>30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000000"/>
                <w:spacing w:val="0"/>
                <w:w w:val="100"/>
              </w:rPr>
            </w:r>
          </w:p>
        </w:tc>
      </w:tr>
      <w:tr>
        <w:trPr>
          <w:trHeight w:val="340" w:hRule="exact"/>
        </w:trPr>
        <w:tc>
          <w:tcPr>
            <w:tcW w:w="36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1" w:lineRule="exact"/>
              <w:ind w:left="40" w:right="-20"/>
              <w:jc w:val="left"/>
              <w:rPr>
                <w:rFonts w:ascii="Courier New" w:hAnsi="Courier New" w:cs="Courier New" w:eastAsia="Courier New"/>
                <w:sz w:val="18"/>
                <w:szCs w:val="18"/>
              </w:rPr>
            </w:pPr>
            <w:rPr/>
            <w:r>
              <w:rPr>
                <w:rFonts w:ascii="Courier New" w:hAnsi="Courier New" w:cs="Courier New" w:eastAsia="Courier New"/>
                <w:sz w:val="18"/>
                <w:szCs w:val="18"/>
                <w:color w:val="5D5D5B"/>
                <w:spacing w:val="0"/>
                <w:w w:val="113"/>
                <w:position w:val="1"/>
              </w:rPr>
              <w:t>22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7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4" w:lineRule="exact"/>
              <w:ind w:left="32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w w:val="114"/>
                <w:position w:val="2"/>
              </w:rPr>
              <w:t>3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-25"/>
                <w:w w:val="114"/>
                <w:position w:val="2"/>
              </w:rPr>
              <w:t>/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3D3D3B"/>
                <w:spacing w:val="0"/>
                <w:w w:val="121"/>
                <w:position w:val="2"/>
              </w:rPr>
              <w:t>4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8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1" w:after="0" w:line="240" w:lineRule="auto"/>
              <w:ind w:left="509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3D3D3B"/>
                <w:spacing w:val="0"/>
                <w:w w:val="107"/>
              </w:rPr>
              <w:t>30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</w:rPr>
            </w:r>
          </w:p>
        </w:tc>
      </w:tr>
    </w:tbl>
    <w:p>
      <w:pPr>
        <w:spacing w:before="7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6" w:lineRule="exact"/>
        <w:ind w:right="224"/>
        <w:jc w:val="right"/>
        <w:tabs>
          <w:tab w:pos="180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70.160004pt;margin-top:-60.85273pt;width:108.586004pt;height:65.739990pt;mso-position-horizontal-relative:page;mso-position-vertical-relative:paragraph;z-index:-4544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43" w:hRule="exact"/>
                    </w:trPr>
                    <w:tc>
                      <w:tcPr>
                        <w:tcW w:w="133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1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00"/>
                            <w:position w:val="2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18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  <w:position w:val="2"/>
                          </w:rPr>
                          <w:t>7/8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9" w:after="0" w:line="214" w:lineRule="exact"/>
                          <w:ind w:left="5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9"/>
                            <w:position w:val="1"/>
                          </w:rPr>
                          <w:t>33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2" w:hRule="exact"/>
                    </w:trPr>
                    <w:tc>
                      <w:tcPr>
                        <w:tcW w:w="133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00"/>
                            <w:position w:val="2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25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24"/>
                            <w:w w:val="127"/>
                            <w:position w:val="2"/>
                          </w:rPr>
                          <w:t>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-24"/>
                            <w:w w:val="127"/>
                            <w:position w:val="2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27"/>
                            <w:position w:val="2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14" w:lineRule="exact"/>
                          <w:ind w:left="54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9"/>
                            <w:position w:val="1"/>
                          </w:rPr>
                          <w:t>33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133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5D5D5B"/>
                            <w:spacing w:val="0"/>
                            <w:w w:val="100"/>
                            <w:position w:val="2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5D5D5B"/>
                            <w:spacing w:val="36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  <w:position w:val="2"/>
                          </w:rPr>
                          <w:t>7/8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11" w:lineRule="exact"/>
                          <w:ind w:left="53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09"/>
                            <w:position w:val="1"/>
                          </w:rPr>
                          <w:t>33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33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00"/>
                            <w:position w:val="2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25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5"/>
                            <w:position w:val="2"/>
                          </w:rPr>
                          <w:t>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-25"/>
                            <w:w w:val="115"/>
                            <w:position w:val="2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21"/>
                            <w:position w:val="2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14" w:lineRule="exact"/>
                          <w:ind w:left="52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9"/>
                            <w:position w:val="1"/>
                          </w:rPr>
                          <w:t>33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330" w:hRule="exact"/>
                    </w:trPr>
                    <w:tc>
                      <w:tcPr>
                        <w:tcW w:w="133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5D5D5B"/>
                            <w:spacing w:val="0"/>
                            <w:w w:val="100"/>
                            <w:position w:val="2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5D5D5B"/>
                            <w:spacing w:val="36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  <w:position w:val="2"/>
                          </w:rPr>
                          <w:t>7/8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40" w:lineRule="auto"/>
                          <w:ind w:left="52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9"/>
                          </w:rPr>
                          <w:t>33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6"/>
        </w:rPr>
        <w:t>26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2"/>
          <w:w w:val="100"/>
          <w:position w:val="6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6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3"/>
          <w:w w:val="100"/>
          <w:position w:val="6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6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6"/>
        </w:rPr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13"/>
          <w:position w:val="-2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29" w:lineRule="exact"/>
        <w:ind w:right="227"/>
        <w:jc w:val="right"/>
        <w:tabs>
          <w:tab w:pos="1800" w:val="left"/>
        </w:tabs>
        <w:rPr>
          <w:rFonts w:ascii="Courier New" w:hAnsi="Courier New" w:cs="Courier New" w:eastAsia="Courier New"/>
          <w:sz w:val="24"/>
          <w:szCs w:val="24"/>
        </w:rPr>
      </w:pPr>
      <w:rPr/>
      <w:r>
        <w:rPr>
          <w:rFonts w:ascii="Courier New" w:hAnsi="Courier New" w:cs="Courier New" w:eastAsia="Courier New"/>
          <w:sz w:val="19"/>
          <w:szCs w:val="19"/>
          <w:color w:val="5D5D5B"/>
          <w:spacing w:val="-22"/>
          <w:w w:val="124"/>
          <w:position w:val="6"/>
        </w:rPr>
        <w:t>2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24"/>
          <w:position w:val="6"/>
        </w:rPr>
        <w:t>6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-41"/>
          <w:w w:val="124"/>
          <w:position w:val="6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6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3"/>
          <w:w w:val="100"/>
          <w:position w:val="6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6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6"/>
        </w:rPr>
      </w:r>
      <w:r>
        <w:rPr>
          <w:rFonts w:ascii="Courier New" w:hAnsi="Courier New" w:cs="Courier New" w:eastAsia="Courier New"/>
          <w:sz w:val="24"/>
          <w:szCs w:val="24"/>
          <w:color w:val="4D4D4D"/>
          <w:spacing w:val="0"/>
          <w:w w:val="91"/>
          <w:position w:val="2"/>
        </w:rPr>
        <w:t>3J</w:t>
      </w:r>
      <w:r>
        <w:rPr>
          <w:rFonts w:ascii="Courier New" w:hAnsi="Courier New" w:cs="Courier New" w:eastAsia="Courier New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0" w:after="0" w:line="233" w:lineRule="exact"/>
        <w:ind w:left="63" w:right="210"/>
        <w:jc w:val="center"/>
        <w:tabs>
          <w:tab w:pos="18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  <w:position w:val="5"/>
        </w:rPr>
        <w:t>26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25"/>
          <w:w w:val="100"/>
          <w:position w:val="5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-20"/>
          <w:w w:val="100"/>
          <w:position w:val="5"/>
        </w:rPr>
        <w:t>3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  <w:position w:val="5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50"/>
          <w:w w:val="100"/>
          <w:position w:val="5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  <w:position w:val="5"/>
        </w:rPr>
        <w:tab/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  <w:position w:val="5"/>
        </w:rPr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9"/>
          <w:position w:val="1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5" w:lineRule="exact"/>
        <w:ind w:left="56" w:right="218"/>
        <w:jc w:val="center"/>
        <w:tabs>
          <w:tab w:pos="18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92.399994pt;margin-top:9.905526pt;width:113.530002pt;height:113.720001pt;mso-position-horizontal-relative:page;mso-position-vertical-relative:paragraph;z-index:-4543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29" w:hRule="exact"/>
                    </w:trPr>
                    <w:tc>
                      <w:tcPr>
                        <w:tcW w:w="2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8" w:lineRule="exact"/>
                          <w:ind w:left="98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4D4D4D"/>
                            <w:spacing w:val="0"/>
                            <w:w w:val="122"/>
                          </w:rPr>
                          <w:t>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5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8" w:lineRule="exact"/>
                          <w:ind w:left="9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9"/>
                            <w:position w:val="2"/>
                          </w:rPr>
                          <w:t>5/8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1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6" w:after="0" w:line="193" w:lineRule="exact"/>
                          <w:ind w:left="451" w:right="-89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0"/>
                          </w:rPr>
                          <w:t>26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8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</w:rPr>
                          <w:t>3/8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2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98" w:right="-45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1"/>
                          </w:rPr>
                          <w:t>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5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8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w w:val="114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-22"/>
                            <w:w w:val="114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31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07" w:lineRule="exact"/>
                          <w:ind w:left="444" w:right="-87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0"/>
                            <w:position w:val="1"/>
                          </w:rPr>
                          <w:t>26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25"/>
                            <w:w w:val="100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23"/>
                            <w:w w:val="117"/>
                            <w:position w:val="1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7"/>
                            <w:position w:val="1"/>
                          </w:rPr>
                          <w:t>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2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83" w:right="-42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21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5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8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07" w:lineRule="exact"/>
                          <w:ind w:left="436" w:right="-79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00"/>
                            <w:position w:val="1"/>
                          </w:rPr>
                          <w:t>29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18"/>
                            <w:w w:val="100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  <w:position w:val="1"/>
                          </w:rPr>
                          <w:t>7/8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2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0"/>
                            <w:w w:val="111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5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6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w w:val="114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-25"/>
                            <w:w w:val="114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2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53" w:hRule="exact"/>
                    </w:trPr>
                    <w:tc>
                      <w:tcPr>
                        <w:tcW w:w="2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37" w:lineRule="exact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2"/>
                            <w:szCs w:val="22"/>
                            <w:color w:val="5D5D5B"/>
                            <w:spacing w:val="0"/>
                            <w:w w:val="65"/>
                            <w:position w:val="2"/>
                          </w:rPr>
                          <w:t>B</w:t>
                        </w:r>
                        <w:r>
                          <w:rPr>
                            <w:rFonts w:ascii="Courier New" w:hAnsi="Courier New" w:cs="Courier New" w:eastAsia="Courier New"/>
                            <w:sz w:val="22"/>
                            <w:szCs w:val="22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5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6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w w:val="110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-17"/>
                            <w:w w:val="110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2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2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" w:after="0" w:line="240" w:lineRule="auto"/>
                          <w:ind w:left="69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4D4D4D"/>
                            <w:spacing w:val="0"/>
                            <w:w w:val="122"/>
                          </w:rPr>
                          <w:t>8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5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5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2" w:hRule="exact"/>
                    </w:trPr>
                    <w:tc>
                      <w:tcPr>
                        <w:tcW w:w="2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7" w:after="0" w:line="240" w:lineRule="auto"/>
                          <w:ind w:left="54" w:right="-2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4D4D4D"/>
                            <w:spacing w:val="0"/>
                            <w:w w:val="115"/>
                          </w:rPr>
                          <w:t>3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5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4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-20"/>
                            <w:w w:val="122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D5D5B"/>
                            <w:spacing w:val="-17"/>
                            <w:w w:val="130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1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2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0" w:lineRule="auto"/>
                          <w:ind w:left="54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D3D3B"/>
                            <w:spacing w:val="0"/>
                            <w:w w:val="109"/>
                          </w:rPr>
                          <w:t>8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5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3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343" w:hRule="exact"/>
                    </w:trPr>
                    <w:tc>
                      <w:tcPr>
                        <w:tcW w:w="2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5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2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40" w:lineRule="auto"/>
                          <w:ind w:left="38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0"/>
                          </w:rPr>
                          <w:t>29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25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7/8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5"/>
        </w:rPr>
        <w:t>26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5"/>
          <w:w w:val="100"/>
          <w:position w:val="5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5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3"/>
          <w:w w:val="100"/>
          <w:position w:val="5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5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9"/>
          <w:position w:val="0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25" w:after="0" w:line="240" w:lineRule="auto"/>
        <w:ind w:right="260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3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right="260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3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right="261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6"/>
        </w:rPr>
        <w:t>37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3.20006" w:type="dxa"/>
      </w:tblPr>
      <w:tblGrid/>
      <w:tr>
        <w:trPr>
          <w:trHeight w:val="251" w:hRule="exact"/>
        </w:trPr>
        <w:tc>
          <w:tcPr>
            <w:tcW w:w="354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2" w:lineRule="exact"/>
              <w:ind w:left="54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0"/>
                <w:w w:val="114"/>
                <w:position w:val="2"/>
              </w:rPr>
              <w:t>29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6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2" w:lineRule="exact"/>
              <w:ind w:left="75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0"/>
                <w:w w:val="110"/>
                <w:position w:val="2"/>
              </w:rPr>
              <w:t>7/8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85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29" w:after="0" w:line="214" w:lineRule="exact"/>
              <w:ind w:left="546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0"/>
                <w:w w:val="116"/>
                <w:position w:val="1"/>
              </w:rPr>
              <w:t>37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43" w:hRule="exact"/>
        </w:trPr>
        <w:tc>
          <w:tcPr>
            <w:tcW w:w="354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96" w:lineRule="exact"/>
              <w:ind w:left="54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0"/>
                <w:w w:val="111"/>
                <w:position w:val="2"/>
              </w:rPr>
              <w:t>29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6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96" w:lineRule="exact"/>
              <w:ind w:left="68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0"/>
                <w:w w:val="112"/>
                <w:position w:val="2"/>
              </w:rPr>
              <w:t>7/8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85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5" w:after="0" w:line="220" w:lineRule="exact"/>
              <w:ind w:left="546" w:right="-20"/>
              <w:jc w:val="left"/>
              <w:rPr>
                <w:rFonts w:ascii="Courier New" w:hAnsi="Courier New" w:cs="Courier New" w:eastAsia="Courier New"/>
                <w:sz w:val="20"/>
                <w:szCs w:val="20"/>
              </w:rPr>
            </w:pPr>
            <w:rPr/>
            <w:r>
              <w:rPr>
                <w:rFonts w:ascii="Courier New" w:hAnsi="Courier New" w:cs="Courier New" w:eastAsia="Courier New"/>
                <w:sz w:val="20"/>
                <w:szCs w:val="20"/>
                <w:color w:val="4D4D4D"/>
                <w:spacing w:val="0"/>
                <w:w w:val="106"/>
                <w:position w:val="1"/>
              </w:rPr>
              <w:t>37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43" w:hRule="exact"/>
        </w:trPr>
        <w:tc>
          <w:tcPr>
            <w:tcW w:w="354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91" w:lineRule="exact"/>
              <w:ind w:left="47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0"/>
                <w:w w:val="107"/>
                <w:position w:val="2"/>
              </w:rPr>
              <w:t>29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6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91" w:lineRule="exact"/>
              <w:ind w:left="61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0"/>
                <w:w w:val="110"/>
                <w:position w:val="2"/>
              </w:rPr>
              <w:t>7/8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85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26" w:after="0" w:line="211" w:lineRule="exact"/>
              <w:ind w:left="532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-20"/>
                <w:w w:val="122"/>
                <w:position w:val="1"/>
              </w:rPr>
              <w:t>3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242624"/>
                <w:spacing w:val="0"/>
                <w:w w:val="141"/>
                <w:position w:val="1"/>
              </w:rPr>
              <w:t>7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343" w:hRule="exact"/>
        </w:trPr>
        <w:tc>
          <w:tcPr>
            <w:tcW w:w="354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92" w:lineRule="exact"/>
              <w:ind w:left="40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5D5D5B"/>
                <w:spacing w:val="0"/>
                <w:w w:val="111"/>
                <w:position w:val="2"/>
              </w:rPr>
              <w:t>29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  <w:p>
            <w:pPr>
              <w:spacing w:before="29" w:after="0" w:line="114" w:lineRule="exact"/>
              <w:ind w:left="26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0"/>
                <w:w w:val="111"/>
                <w:position w:val="-7"/>
              </w:rPr>
              <w:t>29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6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92" w:lineRule="exact"/>
              <w:ind w:left="46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0"/>
                <w:w w:val="112"/>
                <w:position w:val="2"/>
              </w:rPr>
              <w:t>7/8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  <w:p>
            <w:pPr>
              <w:spacing w:before="29" w:after="0" w:line="114" w:lineRule="exact"/>
              <w:ind w:left="46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3D3D3B"/>
                <w:spacing w:val="0"/>
                <w:w w:val="110"/>
                <w:position w:val="-7"/>
              </w:rPr>
              <w:t>7/8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85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27" w:after="0" w:line="240" w:lineRule="auto"/>
              <w:ind w:left="518" w:right="-20"/>
              <w:jc w:val="left"/>
              <w:rPr>
                <w:rFonts w:ascii="Courier New" w:hAnsi="Courier New" w:cs="Courier New" w:eastAsia="Courier New"/>
                <w:sz w:val="19"/>
                <w:szCs w:val="19"/>
              </w:rPr>
            </w:pPr>
            <w:rPr/>
            <w:r>
              <w:rPr>
                <w:rFonts w:ascii="Courier New" w:hAnsi="Courier New" w:cs="Courier New" w:eastAsia="Courier New"/>
                <w:sz w:val="19"/>
                <w:szCs w:val="19"/>
                <w:color w:val="4D4D4D"/>
                <w:spacing w:val="0"/>
                <w:w w:val="116"/>
              </w:rPr>
              <w:t>37</w:t>
            </w:r>
            <w:r>
              <w:rPr>
                <w:rFonts w:ascii="Courier New" w:hAnsi="Courier New" w:cs="Courier New" w:eastAsia="Courier New"/>
                <w:sz w:val="19"/>
                <w:szCs w:val="19"/>
                <w:color w:val="000000"/>
                <w:spacing w:val="0"/>
                <w:w w:val="100"/>
              </w:rPr>
            </w:r>
          </w:p>
        </w:tc>
      </w:tr>
    </w:tbl>
    <w:p>
      <w:pPr>
        <w:spacing w:before="2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55.119995pt;margin-top:-23.412743pt;width:100.467501pt;height:38.217279pt;mso-position-horizontal-relative:page;mso-position-vertical-relative:paragraph;z-index:-4540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87" w:hRule="exact"/>
                    </w:trPr>
                    <w:tc>
                      <w:tcPr>
                        <w:tcW w:w="107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8" w:after="0" w:line="240" w:lineRule="auto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3D3D3B"/>
                            <w:spacing w:val="0"/>
                            <w:w w:val="110"/>
                          </w:rPr>
                          <w:t>37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3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7" w:after="0" w:line="240" w:lineRule="auto"/>
                          <w:ind w:right="20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D4D4D"/>
                            <w:spacing w:val="0"/>
                            <w:w w:val="121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07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2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D4D4D"/>
                            <w:spacing w:val="0"/>
                            <w:w w:val="110"/>
                            <w:position w:val="2"/>
                          </w:rPr>
                          <w:t>37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3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8" w:after="0" w:line="240" w:lineRule="auto"/>
                          <w:ind w:right="27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D4D4D"/>
                            <w:spacing w:val="0"/>
                            <w:w w:val="121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2" w:hRule="exact"/>
                    </w:trPr>
                    <w:tc>
                      <w:tcPr>
                        <w:tcW w:w="107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D3D3B"/>
                            <w:spacing w:val="0"/>
                            <w:w w:val="108"/>
                            <w:position w:val="2"/>
                          </w:rPr>
                          <w:t>37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3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8" w:after="0" w:line="214" w:lineRule="exact"/>
                          <w:ind w:right="42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5D5D5B"/>
                            <w:spacing w:val="0"/>
                            <w:w w:val="113"/>
                            <w:position w:val="-1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</w:rPr>
        <w:t>29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0"/>
        </w:rPr>
        <w:t>7/8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-48" w:right="333"/>
        <w:jc w:val="right"/>
        <w:tabs>
          <w:tab w:pos="1740" w:val="left"/>
        </w:tabs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</w:rPr>
        <w:t>29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</w:rPr>
        <w:t>7/8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7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4D4D4D"/>
          <w:spacing w:val="0"/>
          <w:w w:val="110"/>
          <w:position w:val="-4"/>
        </w:rPr>
        <w:t>37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42" w:lineRule="exact"/>
        <w:ind w:left="-55" w:right="342"/>
        <w:jc w:val="right"/>
        <w:tabs>
          <w:tab w:pos="174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  <w:position w:val="5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84"/>
          <w:w w:val="100"/>
          <w:position w:val="5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  <w:position w:val="5"/>
        </w:rPr>
        <w:tab/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00"/>
          <w:position w:val="5"/>
        </w:rPr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12"/>
          <w:position w:val="1"/>
        </w:rPr>
        <w:t>40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60" w:lineRule="exact"/>
        <w:jc w:val="left"/>
        <w:rPr>
          <w:sz w:val="26"/>
          <w:szCs w:val="26"/>
        </w:rPr>
      </w:pPr>
      <w:rPr/>
      <w:r>
        <w:rPr/>
        <w:br w:type="column"/>
      </w:r>
      <w:r>
        <w:rPr>
          <w:sz w:val="26"/>
          <w:szCs w:val="26"/>
        </w:rPr>
      </w:r>
    </w:p>
    <w:p>
      <w:pPr>
        <w:spacing w:before="0" w:after="0" w:line="240" w:lineRule="auto"/>
        <w:ind w:left="371" w:right="1764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3D3D3B"/>
          <w:spacing w:val="0"/>
          <w:w w:val="188"/>
        </w:rPr>
        <w:t>1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44" w:after="0" w:line="240" w:lineRule="auto"/>
        <w:ind w:left="356" w:right="1762"/>
        <w:jc w:val="center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42624"/>
          <w:spacing w:val="0"/>
          <w:w w:val="193"/>
        </w:rPr>
        <w:t>1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44" w:after="0" w:line="240" w:lineRule="auto"/>
        <w:ind w:left="357" w:right="1778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4D4D4D"/>
          <w:spacing w:val="0"/>
          <w:w w:val="188"/>
        </w:rPr>
        <w:t>1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26" w:after="0" w:line="240" w:lineRule="auto"/>
        <w:ind w:left="340" w:right="1792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4D4D4D"/>
          <w:spacing w:val="0"/>
          <w:w w:val="174"/>
        </w:rPr>
        <w:t>1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44" w:after="0" w:line="240" w:lineRule="auto"/>
        <w:ind w:left="342" w:right="1777"/>
        <w:jc w:val="center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4D4D4D"/>
          <w:spacing w:val="0"/>
          <w:w w:val="193"/>
        </w:rPr>
        <w:t>1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31" w:after="0" w:line="240" w:lineRule="auto"/>
        <w:ind w:left="360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242624"/>
          <w:spacing w:val="0"/>
          <w:w w:val="188"/>
        </w:rPr>
        <w:t>1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0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-19"/>
          <w:w w:val="11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21"/>
        </w:rPr>
        <w:t>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288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17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0" w:after="0" w:line="240" w:lineRule="auto"/>
        <w:ind w:left="281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0"/>
          <w:w w:val="174"/>
        </w:rPr>
        <w:t>1</w:t>
      </w:r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-11"/>
          <w:w w:val="17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18"/>
          <w:w w:val="12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0"/>
          <w:w w:val="118"/>
        </w:rPr>
        <w:t>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27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10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8" w:after="0" w:line="240" w:lineRule="auto"/>
        <w:ind w:left="266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Arial" w:hAnsi="Arial" w:cs="Arial" w:eastAsia="Arial"/>
          <w:sz w:val="17"/>
          <w:szCs w:val="17"/>
          <w:color w:val="3D3D3B"/>
          <w:spacing w:val="0"/>
          <w:w w:val="193"/>
        </w:rPr>
        <w:t>1</w:t>
      </w:r>
      <w:r>
        <w:rPr>
          <w:rFonts w:ascii="Arial" w:hAnsi="Arial" w:cs="Arial" w:eastAsia="Arial"/>
          <w:sz w:val="17"/>
          <w:szCs w:val="17"/>
          <w:color w:val="3D3D3B"/>
          <w:spacing w:val="-36"/>
          <w:w w:val="19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4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259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17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30" w:lineRule="exact"/>
        <w:ind w:left="25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242624"/>
          <w:spacing w:val="0"/>
          <w:w w:val="174"/>
          <w:position w:val="1"/>
        </w:rPr>
        <w:t>1</w:t>
      </w:r>
      <w:r>
        <w:rPr>
          <w:rFonts w:ascii="Times New Roman" w:hAnsi="Times New Roman" w:cs="Times New Roman" w:eastAsia="Times New Roman"/>
          <w:sz w:val="19"/>
          <w:szCs w:val="19"/>
          <w:color w:val="242624"/>
          <w:spacing w:val="-11"/>
          <w:w w:val="174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-18"/>
          <w:w w:val="121"/>
          <w:position w:val="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5D5D5B"/>
          <w:spacing w:val="-14"/>
          <w:w w:val="130"/>
          <w:position w:val="1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34"/>
          <w:position w:val="1"/>
        </w:rPr>
        <w:t>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10" w:after="0" w:line="240" w:lineRule="auto"/>
        <w:ind w:left="245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0"/>
          <w:w w:val="174"/>
        </w:rPr>
        <w:t>1</w:t>
      </w:r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-11"/>
          <w:w w:val="17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29"/>
          <w:w w:val="13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8"/>
        </w:rPr>
        <w:t>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0" w:after="0" w:line="240" w:lineRule="auto"/>
        <w:ind w:left="238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0"/>
          <w:w w:val="174"/>
        </w:rPr>
        <w:t>1</w:t>
      </w:r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-11"/>
          <w:w w:val="17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09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30" w:lineRule="exact"/>
        <w:ind w:left="230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0"/>
          <w:w w:val="133"/>
          <w:position w:val="1"/>
        </w:rPr>
        <w:t>1</w:t>
      </w:r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41"/>
          <w:w w:val="133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D3D3B"/>
          <w:spacing w:val="0"/>
          <w:w w:val="133"/>
          <w:position w:val="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29" w:after="0" w:line="240" w:lineRule="auto"/>
        <w:ind w:left="216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624"/>
          <w:spacing w:val="0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17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624"/>
          <w:spacing w:val="-18"/>
          <w:w w:val="12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8"/>
        </w:rPr>
        <w:t>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3" w:after="0" w:line="240" w:lineRule="auto"/>
        <w:ind w:left="216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0"/>
          <w:w w:val="159"/>
        </w:rPr>
        <w:t>1</w:t>
      </w:r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3"/>
          <w:w w:val="159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4"/>
        </w:rPr>
        <w:t>1/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42"/>
          <w:w w:val="114"/>
        </w:rPr>
        <w:t>2</w:t>
      </w:r>
      <w:r>
        <w:rPr>
          <w:rFonts w:ascii="Courier New" w:hAnsi="Courier New" w:cs="Courier New" w:eastAsia="Courier New"/>
          <w:sz w:val="19"/>
          <w:szCs w:val="19"/>
          <w:color w:val="BABCBA"/>
          <w:spacing w:val="0"/>
          <w:w w:val="152"/>
        </w:rPr>
        <w:t>·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194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4D4D4D"/>
          <w:spacing w:val="0"/>
          <w:w w:val="116"/>
        </w:rPr>
        <w:t>2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38" w:after="0" w:line="240" w:lineRule="auto"/>
        <w:ind w:left="180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5D5D5B"/>
          <w:spacing w:val="0"/>
          <w:w w:val="113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43" w:after="0" w:line="240" w:lineRule="auto"/>
        <w:ind w:left="173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10"/>
        </w:rPr>
        <w:t>2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1" w:after="0" w:line="240" w:lineRule="auto"/>
        <w:ind w:left="158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0"/>
          <w:w w:val="113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26" w:after="0" w:line="240" w:lineRule="auto"/>
        <w:ind w:left="158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4D4D4D"/>
          <w:spacing w:val="0"/>
          <w:w w:val="113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26" w:after="0" w:line="240" w:lineRule="auto"/>
        <w:ind w:left="144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4D4D4D"/>
          <w:spacing w:val="0"/>
          <w:w w:val="121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19" w:after="0" w:line="240" w:lineRule="auto"/>
        <w:ind w:left="130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3D3D3B"/>
          <w:spacing w:val="0"/>
          <w:w w:val="121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26" w:after="0" w:line="240" w:lineRule="auto"/>
        <w:ind w:left="130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4D4D4D"/>
          <w:spacing w:val="0"/>
          <w:w w:val="104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26" w:after="0" w:line="240" w:lineRule="auto"/>
        <w:ind w:left="81" w:right="2110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4D4D4D"/>
          <w:spacing w:val="0"/>
          <w:w w:val="113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30" w:after="0" w:line="240" w:lineRule="auto"/>
        <w:ind w:left="108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4D4D4D"/>
          <w:spacing w:val="0"/>
          <w:w w:val="126"/>
        </w:rPr>
        <w:t>2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30" w:after="0" w:line="240" w:lineRule="auto"/>
        <w:ind w:left="101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5D5D5B"/>
          <w:spacing w:val="0"/>
          <w:w w:val="121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86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4D4D4D"/>
          <w:spacing w:val="0"/>
          <w:w w:val="113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26" w:after="0" w:line="240" w:lineRule="auto"/>
        <w:ind w:left="38" w:right="2145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5D5D5B"/>
          <w:spacing w:val="0"/>
          <w:w w:val="121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26" w:after="0" w:line="240" w:lineRule="auto"/>
        <w:ind w:left="65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5D5D5B"/>
          <w:spacing w:val="0"/>
          <w:w w:val="113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26" w:after="0" w:line="240" w:lineRule="auto"/>
        <w:ind w:left="50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4D4D4D"/>
          <w:spacing w:val="0"/>
          <w:w w:val="113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6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-20" w:right="2203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5D5D5B"/>
          <w:spacing w:val="0"/>
          <w:w w:val="121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26" w:after="0" w:line="240" w:lineRule="auto"/>
        <w:ind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5D5D5B"/>
          <w:spacing w:val="0"/>
          <w:w w:val="117"/>
          <w:i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60" w:right="940"/>
          <w:cols w:num="5" w:equalWidth="0">
            <w:col w:w="2251" w:space="412"/>
            <w:col w:w="690" w:space="361"/>
            <w:col w:w="848" w:space="592"/>
            <w:col w:w="2432" w:space="1168"/>
            <w:col w:w="2386"/>
          </w:cols>
        </w:sectPr>
      </w:pPr>
      <w:rPr/>
    </w:p>
    <w:p>
      <w:pPr>
        <w:spacing w:before="27" w:after="0" w:line="240" w:lineRule="auto"/>
        <w:ind w:left="1280" w:right="-20"/>
        <w:jc w:val="left"/>
        <w:tabs>
          <w:tab w:pos="610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/>
        <w:pict>
          <v:group style="position:absolute;margin-left:3.96pt;margin-top:6.48pt;width:.1pt;height:460.44pt;mso-position-horizontal-relative:page;mso-position-vertical-relative:page;z-index:-4553" coordorigin="79,130" coordsize="2,9209">
            <v:shape style="position:absolute;left:79;top:130;width:2;height:9209" coordorigin="79,130" coordsize="0,9209" path="m79,9338l79,130e" filled="f" stroked="t" strokeweight="1.44pt" strokecolor="#0F0F0F">
              <v:path arrowok="t"/>
            </v:shape>
          </v:group>
          <w10:wrap type="none"/>
        </w:pict>
      </w:r>
      <w:r>
        <w:rPr/>
        <w:pict>
          <v:group style="position:absolute;margin-left:328.320007pt;margin-top:7.38pt;width:280.8pt;height:.1pt;mso-position-horizontal-relative:page;mso-position-vertical-relative:page;z-index:-4552" coordorigin="6566,148" coordsize="5616,2">
            <v:shape style="position:absolute;left:6566;top:148;width:5616;height:2" coordorigin="6566,148" coordsize="5616,0" path="m6566,148l12182,148e" filled="f" stroked="t" strokeweight="1.08pt" strokecolor="#1C1813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.4pt;margin-top:6.562039pt;width:16.488001pt;height:36pt;mso-position-horizontal-relative:page;mso-position-vertical-relative:paragraph;z-index:-4530" type="#_x0000_t202" filled="f" stroked="f">
            <v:textbox inset="0,0,0,0">
              <w:txbxContent>
                <w:p>
                  <w:pPr>
                    <w:spacing w:before="0" w:after="0" w:line="720" w:lineRule="exact"/>
                    <w:ind w:right="-148"/>
                    <w:jc w:val="left"/>
                    <w:rPr>
                      <w:rFonts w:ascii="Courier New" w:hAnsi="Courier New" w:cs="Courier New" w:eastAsia="Courier New"/>
                      <w:sz w:val="72"/>
                      <w:szCs w:val="72"/>
                    </w:rPr>
                  </w:pPr>
                  <w:rPr/>
                  <w:r>
                    <w:rPr>
                      <w:rFonts w:ascii="Courier New" w:hAnsi="Courier New" w:cs="Courier New" w:eastAsia="Courier New"/>
                      <w:sz w:val="72"/>
                      <w:szCs w:val="72"/>
                      <w:color w:val="0F0F0E"/>
                      <w:spacing w:val="-94"/>
                      <w:w w:val="64"/>
                      <w:b/>
                      <w:bCs/>
                      <w:position w:val="5"/>
                    </w:rPr>
                    <w:t>I</w:t>
                  </w:r>
                  <w:r>
                    <w:rPr>
                      <w:rFonts w:ascii="Courier New" w:hAnsi="Courier New" w:cs="Courier New" w:eastAsia="Courier New"/>
                      <w:sz w:val="72"/>
                      <w:szCs w:val="72"/>
                      <w:color w:val="BABCBA"/>
                      <w:spacing w:val="0"/>
                      <w:w w:val="27"/>
                      <w:b/>
                      <w:bCs/>
                      <w:position w:val="5"/>
                    </w:rPr>
                    <w:t>.</w:t>
                  </w:r>
                  <w:r>
                    <w:rPr>
                      <w:rFonts w:ascii="Courier New" w:hAnsi="Courier New" w:cs="Courier New" w:eastAsia="Courier New"/>
                      <w:sz w:val="72"/>
                      <w:szCs w:val="72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hyperlink r:id="rId7">
        <w:r>
          <w:rPr>
            <w:rFonts w:ascii="Courier New" w:hAnsi="Courier New" w:cs="Courier New" w:eastAsia="Courier New"/>
            <w:sz w:val="19"/>
            <w:szCs w:val="19"/>
            <w:color w:val="4D4D4D"/>
            <w:spacing w:val="0"/>
            <w:w w:val="105"/>
          </w:rPr>
          <w:t>dlkbev@spryne</w:t>
        </w:r>
        <w:r>
          <w:rPr>
            <w:rFonts w:ascii="Courier New" w:hAnsi="Courier New" w:cs="Courier New" w:eastAsia="Courier New"/>
            <w:sz w:val="19"/>
            <w:szCs w:val="19"/>
            <w:color w:val="4D4D4D"/>
            <w:spacing w:val="-8"/>
            <w:w w:val="105"/>
          </w:rPr>
          <w:t>t</w:t>
        </w:r>
        <w:r>
          <w:rPr>
            <w:rFonts w:ascii="Courier New" w:hAnsi="Courier New" w:cs="Courier New" w:eastAsia="Courier New"/>
            <w:sz w:val="19"/>
            <w:szCs w:val="19"/>
            <w:color w:val="242624"/>
            <w:spacing w:val="-18"/>
            <w:w w:val="105"/>
          </w:rPr>
          <w:t>.</w:t>
        </w:r>
        <w:r>
          <w:rPr>
            <w:rFonts w:ascii="Courier New" w:hAnsi="Courier New" w:cs="Courier New" w:eastAsia="Courier New"/>
            <w:sz w:val="19"/>
            <w:szCs w:val="19"/>
            <w:color w:val="4D4D4D"/>
            <w:spacing w:val="0"/>
            <w:w w:val="105"/>
          </w:rPr>
          <w:t>com</w:t>
        </w:r>
        <w:r>
          <w:rPr>
            <w:rFonts w:ascii="Courier New" w:hAnsi="Courier New" w:cs="Courier New" w:eastAsia="Courier New"/>
            <w:sz w:val="19"/>
            <w:szCs w:val="19"/>
            <w:color w:val="4D4D4D"/>
            <w:spacing w:val="-74"/>
            <w:w w:val="105"/>
          </w:rPr>
          <w:t> </w:t>
        </w:r>
        <w:r>
          <w:rPr>
            <w:rFonts w:ascii="Courier New" w:hAnsi="Courier New" w:cs="Courier New" w:eastAsia="Courier New"/>
            <w:sz w:val="19"/>
            <w:szCs w:val="19"/>
            <w:color w:val="4D4D4D"/>
            <w:spacing w:val="0"/>
            <w:w w:val="100"/>
          </w:rPr>
          <w:tab/>
        </w:r>
        <w:r>
          <w:rPr>
            <w:rFonts w:ascii="Courier New" w:hAnsi="Courier New" w:cs="Courier New" w:eastAsia="Courier New"/>
            <w:sz w:val="19"/>
            <w:szCs w:val="19"/>
            <w:color w:val="4D4D4D"/>
            <w:spacing w:val="0"/>
            <w:w w:val="100"/>
          </w:rPr>
        </w:r>
      </w:hyperlink>
      <w:r>
        <w:rPr>
          <w:rFonts w:ascii="Times New Roman" w:hAnsi="Times New Roman" w:cs="Times New Roman" w:eastAsia="Times New Roman"/>
          <w:sz w:val="19"/>
          <w:szCs w:val="19"/>
          <w:color w:val="5D5D5B"/>
          <w:spacing w:val="0"/>
          <w:w w:val="105"/>
          <w:position w:val="-10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7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4" w:right="-20"/>
        <w:jc w:val="left"/>
        <w:rPr>
          <w:rFonts w:ascii="Times New Roman" w:hAnsi="Times New Roman" w:cs="Times New Roman" w:eastAsia="Times New Roman"/>
          <w:sz w:val="43"/>
          <w:szCs w:val="43"/>
        </w:rPr>
      </w:pPr>
      <w:rPr/>
      <w:r>
        <w:rPr>
          <w:rFonts w:ascii="Times New Roman" w:hAnsi="Times New Roman" w:cs="Times New Roman" w:eastAsia="Times New Roman"/>
          <w:sz w:val="43"/>
          <w:szCs w:val="43"/>
          <w:color w:val="898989"/>
          <w:spacing w:val="0"/>
          <w:w w:val="100"/>
        </w:rPr>
        <w:t>\</w:t>
      </w:r>
      <w:r>
        <w:rPr>
          <w:rFonts w:ascii="Times New Roman" w:hAnsi="Times New Roman" w:cs="Times New Roman" w:eastAsia="Times New Roman"/>
          <w:sz w:val="43"/>
          <w:szCs w:val="43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60" w:right="940"/>
        </w:sectPr>
      </w:pPr>
      <w:rPr/>
    </w:p>
    <w:p>
      <w:pPr>
        <w:spacing w:before="4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pgSz w:w="12240" w:h="15840"/>
          <w:pgMar w:top="1160" w:bottom="0" w:left="1520" w:right="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03" w:lineRule="exact"/>
        <w:ind w:left="150" w:right="-67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52"/>
          <w:position w:val="-1"/>
        </w:rPr>
        <w:t>Pipe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39"/>
          <w:w w:val="152"/>
          <w:position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52"/>
          <w:position w:val="-1"/>
        </w:rPr>
        <w:t>Size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52"/>
          <w:position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2"/>
          <w:w w:val="152"/>
          <w:position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52"/>
          <w:position w:val="-1"/>
        </w:rPr>
        <w:t>Thicknes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52"/>
          <w:position w:val="-1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-32"/>
          <w:w w:val="152"/>
          <w:position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52"/>
          <w:position w:val="-1"/>
        </w:rPr>
        <w:t>Diameter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41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343433"/>
          <w:spacing w:val="-17"/>
          <w:w w:val="120"/>
        </w:rPr>
        <w:t>M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20"/>
        </w:rPr>
        <w:t>e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13"/>
          <w:w w:val="120"/>
        </w:rPr>
        <w:t>t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13"/>
          <w:w w:val="120"/>
        </w:rPr>
        <w:t>a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20"/>
        </w:rPr>
        <w:t>l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1"/>
          <w:w w:val="12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&amp;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2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Ba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12"/>
          <w:w w:val="100"/>
        </w:rPr>
        <w:t>n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</w:rPr>
        <w:t>d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3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1"/>
        </w:rPr>
        <w:t>Sizes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4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40" w:lineRule="auto"/>
        <w:ind w:left="79" w:right="-67"/>
        <w:jc w:val="left"/>
        <w:tabs>
          <w:tab w:pos="1900" w:val="left"/>
        </w:tabs>
        <w:rPr>
          <w:rFonts w:ascii="Arial" w:hAnsi="Arial" w:cs="Arial" w:eastAsia="Arial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37"/>
        </w:rPr>
        <w:t>Met&lt;ll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17"/>
          <w:w w:val="137"/>
        </w:rPr>
        <w:t> </w:t>
      </w:r>
      <w:r>
        <w:rPr>
          <w:rFonts w:ascii="Arial" w:hAnsi="Arial" w:cs="Arial" w:eastAsia="Arial"/>
          <w:sz w:val="17"/>
          <w:szCs w:val="17"/>
          <w:color w:val="343433"/>
          <w:spacing w:val="0"/>
          <w:w w:val="137"/>
        </w:rPr>
        <w:t>Length</w:t>
      </w:r>
      <w:r>
        <w:rPr>
          <w:rFonts w:ascii="Arial" w:hAnsi="Arial" w:cs="Arial" w:eastAsia="Arial"/>
          <w:sz w:val="17"/>
          <w:szCs w:val="17"/>
          <w:color w:val="343433"/>
          <w:spacing w:val="-13"/>
          <w:w w:val="137"/>
        </w:rPr>
        <w:t> </w:t>
      </w:r>
      <w:r>
        <w:rPr>
          <w:rFonts w:ascii="Arial" w:hAnsi="Arial" w:cs="Arial" w:eastAsia="Arial"/>
          <w:sz w:val="17"/>
          <w:szCs w:val="17"/>
          <w:color w:val="343433"/>
          <w:spacing w:val="0"/>
          <w:w w:val="100"/>
        </w:rPr>
        <w:tab/>
      </w:r>
      <w:r>
        <w:rPr>
          <w:rFonts w:ascii="Arial" w:hAnsi="Arial" w:cs="Arial" w:eastAsia="Arial"/>
          <w:sz w:val="17"/>
          <w:szCs w:val="17"/>
          <w:color w:val="343433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343433"/>
          <w:spacing w:val="0"/>
          <w:w w:val="137"/>
        </w:rPr>
        <w:t>Ban</w:t>
      </w:r>
      <w:r>
        <w:rPr>
          <w:rFonts w:ascii="Arial" w:hAnsi="Arial" w:cs="Arial" w:eastAsia="Arial"/>
          <w:sz w:val="18"/>
          <w:szCs w:val="18"/>
          <w:color w:val="343433"/>
          <w:spacing w:val="0"/>
          <w:w w:val="137"/>
        </w:rPr>
        <w:t>d</w:t>
      </w:r>
      <w:r>
        <w:rPr>
          <w:rFonts w:ascii="Arial" w:hAnsi="Arial" w:cs="Arial" w:eastAsia="Arial"/>
          <w:sz w:val="18"/>
          <w:szCs w:val="18"/>
          <w:color w:val="343433"/>
          <w:spacing w:val="-25"/>
          <w:w w:val="137"/>
        </w:rPr>
        <w:t> </w:t>
      </w:r>
      <w:r>
        <w:rPr>
          <w:rFonts w:ascii="Arial" w:hAnsi="Arial" w:cs="Arial" w:eastAsia="Arial"/>
          <w:sz w:val="17"/>
          <w:szCs w:val="17"/>
          <w:color w:val="343433"/>
          <w:spacing w:val="0"/>
          <w:w w:val="144"/>
        </w:rPr>
        <w:t>Lenqth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4" w:after="0" w:line="140" w:lineRule="exact"/>
        <w:jc w:val="left"/>
        <w:rPr>
          <w:sz w:val="14"/>
          <w:szCs w:val="14"/>
        </w:rPr>
      </w:pPr>
      <w:rPr/>
      <w:r>
        <w:rPr/>
        <w:br w:type="column"/>
      </w:r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v:shape style="position:absolute;margin-left:576.719971pt;margin-top:-23.051102pt;width:21.24pt;height:142.919998pt;mso-position-horizontal-relative:page;mso-position-vertical-relative:paragraph;z-index:-4529" type="#_x0000_t75">
            <v:imagedata r:id="rId8" o:title=""/>
          </v:shape>
        </w:pic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13"/>
        </w:rPr>
        <w:t>Lap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520" w:right="0"/>
          <w:cols w:num="3" w:equalWidth="0">
            <w:col w:w="3494" w:space="400"/>
            <w:col w:w="3291" w:space="453"/>
            <w:col w:w="3082"/>
          </w:cols>
        </w:sectPr>
      </w:pPr>
      <w:rPr/>
    </w:p>
    <w:p>
      <w:pPr>
        <w:spacing w:before="3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520" w:right="0"/>
        </w:sectPr>
      </w:pPr>
      <w:rPr/>
    </w:p>
    <w:p>
      <w:pPr>
        <w:spacing w:before="6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343433"/>
          <w:spacing w:val="0"/>
          <w:w w:val="142"/>
        </w:rPr>
        <w:t>2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38" w:after="0" w:line="240" w:lineRule="auto"/>
        <w:ind w:left="107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2"/>
        </w:rPr>
        <w:t>2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19"/>
          <w:w w:val="12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2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114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343433"/>
          <w:spacing w:val="0"/>
          <w:w w:val="169"/>
        </w:rPr>
        <w:t>3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32" w:after="0" w:line="240" w:lineRule="auto"/>
        <w:ind w:left="12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26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26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25"/>
          <w:w w:val="126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6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9" w:after="0" w:line="240" w:lineRule="auto"/>
        <w:ind w:left="136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16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1" w:after="0" w:line="240" w:lineRule="auto"/>
        <w:ind w:left="136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0"/>
          <w:w w:val="100"/>
        </w:rPr>
        <w:t>4</w:t>
      </w:r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7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9" w:after="0" w:line="240" w:lineRule="auto"/>
        <w:ind w:left="136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45"/>
        </w:rPr>
        <w:t>5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38" w:after="0" w:line="240" w:lineRule="auto"/>
        <w:ind w:left="136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34"/>
        </w:rPr>
        <w:t>6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40" w:after="0" w:line="240" w:lineRule="auto"/>
        <w:ind w:left="150" w:right="-47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7"/>
        </w:rPr>
        <w:t>1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45"/>
          <w:w w:val="127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7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8" w:after="0" w:line="240" w:lineRule="auto"/>
        <w:ind w:left="150" w:right="-20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343433"/>
          <w:spacing w:val="0"/>
          <w:w w:val="125"/>
        </w:rPr>
        <w:t>2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36" w:after="0" w:line="240" w:lineRule="auto"/>
        <w:ind w:left="150" w:right="-51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5"/>
        </w:rPr>
        <w:t>2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26"/>
          <w:w w:val="125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5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7" w:after="0" w:line="240" w:lineRule="auto"/>
        <w:ind w:left="158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59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5" w:after="0" w:line="240" w:lineRule="auto"/>
        <w:ind w:left="165" w:right="-7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343433"/>
          <w:spacing w:val="0"/>
          <w:w w:val="100"/>
        </w:rPr>
        <w:t>3</w:t>
      </w:r>
      <w:r>
        <w:rPr>
          <w:rFonts w:ascii="Courier New" w:hAnsi="Courier New" w:cs="Courier New" w:eastAsia="Courier New"/>
          <w:sz w:val="20"/>
          <w:szCs w:val="20"/>
          <w:color w:val="343433"/>
          <w:spacing w:val="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16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6" w:after="0" w:line="240" w:lineRule="auto"/>
        <w:ind w:left="165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34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32" w:after="0" w:line="240" w:lineRule="auto"/>
        <w:ind w:left="179" w:right="-67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343433"/>
          <w:spacing w:val="0"/>
          <w:w w:val="100"/>
        </w:rPr>
        <w:t>4</w:t>
      </w:r>
      <w:r>
        <w:rPr>
          <w:rFonts w:ascii="Courier New" w:hAnsi="Courier New" w:cs="Courier New" w:eastAsia="Courier New"/>
          <w:sz w:val="20"/>
          <w:szCs w:val="20"/>
          <w:color w:val="343433"/>
          <w:spacing w:val="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4" w:after="0" w:line="55" w:lineRule="exact"/>
        <w:ind w:left="179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45"/>
          <w:position w:val="-12"/>
        </w:rPr>
        <w:t>5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92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2"/>
        </w:rPr>
        <w:t>3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26"/>
          <w:w w:val="12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2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9" w:after="0" w:line="240" w:lineRule="auto"/>
        <w:ind w:left="7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49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30" w:after="0" w:line="240" w:lineRule="auto"/>
        <w:ind w:left="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49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32" w:after="0" w:line="240" w:lineRule="auto"/>
        <w:ind w:left="1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343433"/>
          <w:spacing w:val="0"/>
          <w:w w:val="124"/>
        </w:rPr>
        <w:t>2</w:t>
      </w:r>
      <w:r>
        <w:rPr>
          <w:rFonts w:ascii="Courier New" w:hAnsi="Courier New" w:cs="Courier New" w:eastAsia="Courier New"/>
          <w:sz w:val="20"/>
          <w:szCs w:val="20"/>
          <w:color w:val="343433"/>
          <w:spacing w:val="-38"/>
          <w:w w:val="12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4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9" w:after="0" w:line="240" w:lineRule="auto"/>
        <w:ind w:left="1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9"/>
        </w:rPr>
        <w:t>2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35"/>
          <w:w w:val="129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9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0" w:after="0" w:line="240" w:lineRule="auto"/>
        <w:ind w:left="22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0"/>
          <w:w w:val="130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44" w:after="0" w:line="240" w:lineRule="auto"/>
        <w:ind w:left="29" w:right="-20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343433"/>
          <w:spacing w:val="0"/>
          <w:w w:val="125"/>
        </w:rPr>
        <w:t>2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43" w:after="0" w:line="240" w:lineRule="auto"/>
        <w:ind w:left="43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6"/>
        </w:rPr>
        <w:t>1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43"/>
          <w:w w:val="126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6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7" w:after="0" w:line="240" w:lineRule="auto"/>
        <w:ind w:left="43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25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30" w:after="0" w:line="240" w:lineRule="auto"/>
        <w:ind w:left="58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25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39" w:after="0" w:line="240" w:lineRule="auto"/>
        <w:ind w:left="50" w:right="-20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343433"/>
          <w:spacing w:val="0"/>
          <w:w w:val="149"/>
        </w:rPr>
        <w:t>3</w:t>
      </w:r>
      <w:r>
        <w:rPr>
          <w:rFonts w:ascii="Arial" w:hAnsi="Arial" w:cs="Arial" w:eastAsia="Arial"/>
          <w:sz w:val="17"/>
          <w:szCs w:val="17"/>
          <w:color w:val="343433"/>
          <w:spacing w:val="-22"/>
          <w:w w:val="149"/>
        </w:rPr>
        <w:t> </w:t>
      </w:r>
      <w:r>
        <w:rPr>
          <w:rFonts w:ascii="Arial" w:hAnsi="Arial" w:cs="Arial" w:eastAsia="Arial"/>
          <w:sz w:val="17"/>
          <w:szCs w:val="17"/>
          <w:color w:val="343433"/>
          <w:spacing w:val="0"/>
          <w:w w:val="149"/>
        </w:rPr>
        <w:t>-l./2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42" w:after="0" w:line="240" w:lineRule="auto"/>
        <w:ind w:left="58" w:right="-48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343433"/>
          <w:spacing w:val="0"/>
          <w:w w:val="100"/>
        </w:rPr>
        <w:t>3</w:t>
      </w:r>
      <w:r>
        <w:rPr>
          <w:rFonts w:ascii="Courier New" w:hAnsi="Courier New" w:cs="Courier New" w:eastAsia="Courier New"/>
          <w:sz w:val="20"/>
          <w:szCs w:val="20"/>
          <w:color w:val="343433"/>
          <w:spacing w:val="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16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9" w:after="0" w:line="240" w:lineRule="auto"/>
        <w:ind w:left="65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59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38" w:after="0" w:line="240" w:lineRule="auto"/>
        <w:ind w:left="72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49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40" w:after="0" w:line="240" w:lineRule="auto"/>
        <w:ind w:left="65" w:right="-61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30"/>
        </w:rPr>
        <w:t>2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44"/>
          <w:w w:val="13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30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81" w:lineRule="exact"/>
        <w:ind w:left="72" w:right="-6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05.360001pt;margin-top:12.566859pt;width:117.093991pt;height:135.360389pt;mso-position-horizontal-relative:page;mso-position-vertical-relative:paragraph;z-index:-4526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19" w:hRule="exact"/>
                    </w:trPr>
                    <w:tc>
                      <w:tcPr>
                        <w:tcW w:w="116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00"/>
                          </w:rPr>
                          <w:t>10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18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2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78" w:type="dxa"/>
                        <w:gridSpan w:val="2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59" w:lineRule="exact"/>
                          <w:ind w:left="33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00"/>
                            <w:position w:val="3"/>
                          </w:rPr>
                          <w:t>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47"/>
                            <w:w w:val="100"/>
                            <w:position w:val="3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18"/>
                            <w:w w:val="121"/>
                            <w:position w:val="3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7"/>
                            <w:position w:val="3"/>
                          </w:rPr>
                          <w:t>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16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14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23"/>
                            <w:w w:val="128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28"/>
                            <w:position w:val="1"/>
                          </w:rPr>
                          <w:t>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-49"/>
                            <w:w w:val="128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4"/>
                            <w:position w:val="1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-17"/>
                            <w:w w:val="114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1"/>
                            <w:position w:val="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33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5"/>
                            <w:position w:val="2"/>
                          </w:rPr>
                          <w:t>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1"/>
                            <w:position w:val="2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16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" w:after="0" w:line="240" w:lineRule="auto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0"/>
                            <w:w w:val="128"/>
                          </w:rPr>
                          <w:t>11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56"/>
                            <w:w w:val="12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28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34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2"/>
                            <w:position w:val="2"/>
                          </w:rPr>
                          <w:t>39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1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16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" w:after="0" w:line="240" w:lineRule="auto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0"/>
                            <w:w w:val="127"/>
                          </w:rPr>
                          <w:t>11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58"/>
                            <w:w w:val="127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27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34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2"/>
                            <w:position w:val="2"/>
                          </w:rPr>
                          <w:t>39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4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4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5" w:hRule="exact"/>
                    </w:trPr>
                    <w:tc>
                      <w:tcPr>
                        <w:tcW w:w="116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7" w:after="0" w:line="227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0"/>
                            <w:w w:val="128"/>
                          </w:rPr>
                          <w:t>11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56"/>
                            <w:w w:val="12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06060"/>
                            <w:spacing w:val="0"/>
                            <w:w w:val="128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35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2"/>
                            <w:position w:val="2"/>
                          </w:rPr>
                          <w:t>39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6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1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4" w:hRule="exact"/>
                    </w:trPr>
                    <w:tc>
                      <w:tcPr>
                        <w:tcW w:w="116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231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43433"/>
                            <w:spacing w:val="0"/>
                            <w:w w:val="139"/>
                            <w:position w:val="1"/>
                          </w:rPr>
                          <w:t>11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43433"/>
                            <w:spacing w:val="23"/>
                            <w:w w:val="139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-21"/>
                            <w:w w:val="131"/>
                            <w:position w:val="1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6"/>
                            <w:w w:val="120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21"/>
                            <w:position w:val="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3" w:lineRule="exact"/>
                          <w:ind w:left="359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F4F4D"/>
                            <w:spacing w:val="0"/>
                            <w:w w:val="131"/>
                          </w:rPr>
                          <w:t>39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1" w:lineRule="exact"/>
                          <w:ind w:left="6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1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116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" w:after="0" w:line="240" w:lineRule="auto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0"/>
                            <w:w w:val="127"/>
                          </w:rPr>
                          <w:t>11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58"/>
                            <w:w w:val="127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27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left="359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F4F4D"/>
                            <w:spacing w:val="0"/>
                            <w:w w:val="135"/>
                          </w:rPr>
                          <w:t>39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5" w:lineRule="exact"/>
                          <w:ind w:left="6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19"/>
                            <w:w w:val="131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7"/>
                            <w:position w:val="2"/>
                          </w:rPr>
                          <w:t>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2" w:hRule="exact"/>
                    </w:trPr>
                    <w:tc>
                      <w:tcPr>
                        <w:tcW w:w="116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27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0"/>
                            <w:w w:val="128"/>
                          </w:rPr>
                          <w:t>11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56"/>
                            <w:w w:val="12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06060"/>
                            <w:spacing w:val="0"/>
                            <w:w w:val="128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37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08"/>
                            <w:position w:val="2"/>
                          </w:rPr>
                          <w:t>39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7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09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116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2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00"/>
                          </w:rPr>
                          <w:t>11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18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-20"/>
                            <w:w w:val="122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17"/>
                          </w:rPr>
                          <w:t>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3" w:lineRule="exact"/>
                          <w:ind w:left="374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31"/>
                          </w:rPr>
                          <w:t>39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1" w:lineRule="exact"/>
                          <w:ind w:left="7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1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5" w:hRule="exact"/>
                    </w:trPr>
                    <w:tc>
                      <w:tcPr>
                        <w:tcW w:w="116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0" w:lineRule="auto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0"/>
                            <w:w w:val="144"/>
                          </w:rPr>
                          <w:t>11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18"/>
                            <w:w w:val="144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0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-9"/>
                            <w:w w:val="110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37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06060"/>
                            <w:spacing w:val="0"/>
                            <w:w w:val="112"/>
                            <w:position w:val="2"/>
                          </w:rPr>
                          <w:t>39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7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4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331" w:hRule="exact"/>
                    </w:trPr>
                    <w:tc>
                      <w:tcPr>
                        <w:tcW w:w="116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240" w:lineRule="auto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0"/>
                            <w:w w:val="130"/>
                          </w:rPr>
                          <w:t>11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51"/>
                            <w:w w:val="13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06060"/>
                            <w:spacing w:val="0"/>
                            <w:w w:val="130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left="374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F4F4D"/>
                            <w:spacing w:val="0"/>
                            <w:w w:val="135"/>
                          </w:rPr>
                          <w:t>39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8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1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30"/>
          <w:position w:val="-9"/>
        </w:rPr>
        <w:t>2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44"/>
          <w:w w:val="130"/>
          <w:position w:val="-9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30"/>
          <w:position w:val="-9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70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9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17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0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2" w:after="0" w:line="240" w:lineRule="auto"/>
        <w:ind w:left="1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0"/>
          <w:w w:val="100"/>
        </w:rPr>
        <w:t>9</w:t>
      </w:r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6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13"/>
          <w:w w:val="122"/>
        </w:rPr>
        <w:t>3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4"/>
        </w:rPr>
        <w:t>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1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9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10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0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2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9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10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2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2" w:after="0" w:line="240" w:lineRule="auto"/>
        <w:ind w:left="29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0"/>
          <w:w w:val="100"/>
        </w:rPr>
        <w:t>9</w:t>
      </w:r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6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5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9" w:after="0" w:line="240" w:lineRule="auto"/>
        <w:ind w:left="29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0"/>
          <w:w w:val="100"/>
        </w:rPr>
        <w:t>9</w:t>
      </w:r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1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2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9" w:after="0" w:line="240" w:lineRule="auto"/>
        <w:ind w:left="29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0"/>
          <w:w w:val="100"/>
        </w:rPr>
        <w:t>9</w:t>
      </w:r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1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0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2" w:after="0" w:line="240" w:lineRule="auto"/>
        <w:ind w:left="43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606060"/>
          <w:spacing w:val="0"/>
          <w:w w:val="100"/>
        </w:rPr>
        <w:t>9</w:t>
      </w:r>
      <w:r>
        <w:rPr>
          <w:rFonts w:ascii="Times New Roman" w:hAnsi="Times New Roman" w:cs="Times New Roman" w:eastAsia="Times New Roman"/>
          <w:sz w:val="18"/>
          <w:szCs w:val="18"/>
          <w:color w:val="606060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606060"/>
          <w:spacing w:val="6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14"/>
        </w:rPr>
        <w:t>3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-13"/>
          <w:w w:val="114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1"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43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</w:rPr>
        <w:t>10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18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0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58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10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2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58" w:right="-4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-21"/>
          <w:w w:val="119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9"/>
        </w:rPr>
        <w:t>0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20"/>
          <w:w w:val="119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9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58" w:right="-52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10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18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16"/>
          <w:w w:val="131"/>
        </w:rPr>
        <w:t>3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13"/>
          <w:w w:val="120"/>
        </w:rPr>
        <w:t>/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21"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72" w:right="-5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10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20"/>
          <w:w w:val="122"/>
        </w:rPr>
        <w:t>3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6"/>
          <w:w w:val="120"/>
        </w:rPr>
        <w:t>/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21"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79" w:right="-61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-19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0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2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2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79" w:right="-67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10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4"/>
        </w:rPr>
        <w:t>3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17"/>
          <w:w w:val="114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31"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103" w:lineRule="exact"/>
        <w:ind w:left="72" w:right="-6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8"/>
        </w:rPr>
        <w:t>10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25"/>
          <w:w w:val="100"/>
          <w:position w:val="-8"/>
        </w:rPr>
        <w:t> 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12"/>
          <w:position w:val="-8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41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9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66.279999pt;margin-top:-19.433140pt;width:106.587496pt;height:403.919519pt;mso-position-horizontal-relative:page;mso-position-vertical-relative:paragraph;z-index:-4521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38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20" w:lineRule="exact"/>
                          <w:jc w:val="left"/>
                          <w:rPr>
                            <w:sz w:val="12"/>
                            <w:szCs w:val="12"/>
                          </w:rPr>
                        </w:pPr>
                        <w:rPr/>
                        <w:r>
                          <w:rPr>
                            <w:sz w:val="12"/>
                            <w:szCs w:val="12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06060"/>
                            <w:spacing w:val="0"/>
                            <w:w w:val="116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76" w:after="0" w:line="240" w:lineRule="auto"/>
                          <w:ind w:right="166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0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2" w:after="0" w:line="208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6"/>
                            <w:position w:val="1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right="158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F4F4D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2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05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6"/>
                            <w:position w:val="1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3" w:lineRule="exact"/>
                          <w:ind w:right="160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606060"/>
                            <w:spacing w:val="0"/>
                            <w:w w:val="95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08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6"/>
                            <w:position w:val="1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0" w:lineRule="exact"/>
                          <w:ind w:right="137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6" w:after="0" w:line="204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6"/>
                            <w:w w:val="111"/>
                            <w:position w:val="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31"/>
                            <w:position w:val="1"/>
                          </w:rPr>
                          <w:t>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3" w:lineRule="exact"/>
                          <w:ind w:right="137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12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9"/>
                            <w:position w:val="1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0" w:lineRule="exact"/>
                          <w:ind w:right="128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606060"/>
                            <w:spacing w:val="0"/>
                            <w:w w:val="113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12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9"/>
                            <w:position w:val="1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130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F4F4D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12" w:lineRule="exact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6"/>
                            <w:position w:val="1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122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04" w:lineRule="exact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14"/>
                            <w:w w:val="121"/>
                            <w:position w:val="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06060"/>
                            <w:spacing w:val="0"/>
                            <w:w w:val="122"/>
                            <w:position w:val="1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122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11" w:lineRule="exact"/>
                          <w:ind w:left="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4"/>
                            <w:position w:val="1"/>
                          </w:rPr>
                          <w:t>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0" w:lineRule="exact"/>
                          <w:ind w:right="108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606060"/>
                            <w:spacing w:val="0"/>
                            <w:w w:val="104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08" w:lineRule="exact"/>
                          <w:ind w:left="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8"/>
                            <w:position w:val="1"/>
                          </w:rPr>
                          <w:t>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right="100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606060"/>
                            <w:spacing w:val="0"/>
                            <w:w w:val="113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9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12" w:lineRule="exact"/>
                          <w:ind w:left="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8"/>
                            <w:position w:val="1"/>
                          </w:rPr>
                          <w:t>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3" w:lineRule="exact"/>
                          <w:ind w:right="100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0"/>
                            <w:w w:val="113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12" w:lineRule="exact"/>
                          <w:ind w:left="10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0"/>
                            <w:position w:val="1"/>
                          </w:rPr>
                          <w:t>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100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9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11" w:lineRule="exact"/>
                          <w:ind w:left="10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4"/>
                            <w:position w:val="1"/>
                          </w:rPr>
                          <w:t>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94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2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08" w:lineRule="exact"/>
                          <w:ind w:left="10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4"/>
                            <w:position w:val="1"/>
                          </w:rPr>
                          <w:t>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right="94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0"/>
                            <w:w w:val="104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9" w:after="0" w:line="212" w:lineRule="exact"/>
                          <w:ind w:left="11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8"/>
                            <w:position w:val="1"/>
                          </w:rPr>
                          <w:t>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3" w:lineRule="exact"/>
                          <w:ind w:right="79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40" w:lineRule="auto"/>
                          <w:ind w:left="11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4"/>
                          </w:rPr>
                          <w:t>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79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6" w:after="0" w:line="212" w:lineRule="exact"/>
                          <w:ind w:left="11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4"/>
                            <w:position w:val="1"/>
                          </w:rPr>
                          <w:t>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right="79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40" w:lineRule="auto"/>
                          <w:ind w:left="12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6"/>
                          </w:rPr>
                          <w:t>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79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9" w:after="0" w:line="240" w:lineRule="auto"/>
                          <w:ind w:left="13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3"/>
                          </w:rPr>
                          <w:t>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right="72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9" w:after="0" w:line="212" w:lineRule="exact"/>
                          <w:ind w:left="13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6"/>
                            <w:position w:val="1"/>
                          </w:rPr>
                          <w:t>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right="72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F4F4D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4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08" w:lineRule="exact"/>
                          <w:ind w:left="14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6"/>
                            <w:position w:val="1"/>
                          </w:rPr>
                          <w:t>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49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9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08" w:lineRule="exact"/>
                          <w:ind w:left="14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6"/>
                            <w:position w:val="1"/>
                          </w:rPr>
                          <w:t>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3" w:lineRule="exact"/>
                          <w:ind w:right="49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606060"/>
                            <w:spacing w:val="0"/>
                            <w:w w:val="113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9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12" w:lineRule="exact"/>
                          <w:ind w:left="14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6"/>
                            <w:position w:val="1"/>
                          </w:rPr>
                          <w:t>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3" w:lineRule="exact"/>
                          <w:ind w:right="42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0"/>
                            <w:w w:val="113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4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8" w:after="0" w:line="240" w:lineRule="auto"/>
                          <w:ind w:left="14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06060"/>
                            <w:spacing w:val="0"/>
                            <w:w w:val="120"/>
                          </w:rPr>
                          <w:t>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50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F4F4D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9" w:after="0" w:line="212" w:lineRule="exact"/>
                          <w:ind w:left="1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6"/>
                            <w:position w:val="1"/>
                          </w:rPr>
                          <w:t>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right="50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4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08" w:lineRule="exact"/>
                          <w:ind w:left="1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6"/>
                            <w:position w:val="1"/>
                          </w:rPr>
                          <w:t>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42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9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9" w:after="0" w:line="212" w:lineRule="exact"/>
                          <w:ind w:left="1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8"/>
                            <w:position w:val="1"/>
                          </w:rPr>
                          <w:t>50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3" w:lineRule="exact"/>
                          <w:ind w:right="36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11" w:lineRule="exact"/>
                          <w:ind w:left="17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06060"/>
                            <w:spacing w:val="0"/>
                            <w:w w:val="118"/>
                            <w:position w:val="1"/>
                          </w:rPr>
                          <w:t>50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36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9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40" w:lineRule="auto"/>
                          <w:ind w:left="17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06060"/>
                            <w:spacing w:val="0"/>
                            <w:w w:val="118"/>
                          </w:rPr>
                          <w:t>50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right="20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F4F4D"/>
                            <w:spacing w:val="0"/>
                            <w:w w:val="121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9" w:after="0" w:line="211" w:lineRule="exact"/>
                          <w:ind w:left="17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06060"/>
                            <w:spacing w:val="0"/>
                            <w:w w:val="114"/>
                            <w:position w:val="1"/>
                          </w:rPr>
                          <w:t>50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right="28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06060"/>
                            <w:spacing w:val="0"/>
                            <w:w w:val="119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52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40" w:lineRule="auto"/>
                          <w:ind w:left="17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4"/>
                          </w:rPr>
                          <w:t>50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7" w:lineRule="exact"/>
                          <w:ind w:right="29"/>
                          <w:jc w:val="righ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4F4F4D"/>
                            <w:spacing w:val="0"/>
                            <w:w w:val="99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2" w:hRule="exact"/>
                    </w:trPr>
                    <w:tc>
                      <w:tcPr>
                        <w:tcW w:w="11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40" w:lineRule="auto"/>
                          <w:ind w:left="17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8"/>
                          </w:rPr>
                          <w:t>50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4" w:lineRule="exact"/>
                          <w:ind w:right="27"/>
                          <w:jc w:val="righ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8"/>
                            <w:szCs w:val="18"/>
                            <w:color w:val="606060"/>
                            <w:spacing w:val="0"/>
                            <w:w w:val="93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7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7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9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1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13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2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9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2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13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29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13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29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13"/>
        </w:rPr>
        <w:t>33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43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7.880005pt;margin-top:12.014308pt;width:29.400781pt;height:30.5pt;mso-position-horizontal-relative:page;mso-position-vertical-relative:paragraph;z-index:-4520" type="#_x0000_t202" filled="f" stroked="f">
            <v:textbox inset="0,0,0,0">
              <w:txbxContent>
                <w:p>
                  <w:pPr>
                    <w:spacing w:before="0" w:after="0" w:line="610" w:lineRule="exact"/>
                    <w:ind w:right="-132"/>
                    <w:jc w:val="left"/>
                    <w:rPr>
                      <w:rFonts w:ascii="Arial" w:hAnsi="Arial" w:cs="Arial" w:eastAsia="Arial"/>
                      <w:sz w:val="61"/>
                      <w:szCs w:val="61"/>
                    </w:rPr>
                  </w:pPr>
                  <w:rPr/>
                  <w:r>
                    <w:rPr>
                      <w:rFonts w:ascii="Arial" w:hAnsi="Arial" w:cs="Arial" w:eastAsia="Arial"/>
                      <w:sz w:val="61"/>
                      <w:szCs w:val="61"/>
                      <w:color w:val="343433"/>
                      <w:spacing w:val="0"/>
                      <w:w w:val="346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1"/>
                      <w:szCs w:val="61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36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3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50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36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19"/>
          <w:w w:val="13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7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50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</w:rPr>
        <w:t>36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5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50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36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1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5" w:after="0" w:line="240" w:lineRule="auto"/>
        <w:ind w:left="58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8.23999pt;margin-top:3.744325pt;width:28.302476pt;height:30.5pt;mso-position-horizontal-relative:page;mso-position-vertical-relative:paragraph;z-index:-4519" type="#_x0000_t202" filled="f" stroked="f">
            <v:textbox inset="0,0,0,0">
              <w:txbxContent>
                <w:p>
                  <w:pPr>
                    <w:spacing w:before="0" w:after="0" w:line="610" w:lineRule="exact"/>
                    <w:ind w:right="-132"/>
                    <w:jc w:val="left"/>
                    <w:rPr>
                      <w:rFonts w:ascii="Arial" w:hAnsi="Arial" w:cs="Arial" w:eastAsia="Arial"/>
                      <w:sz w:val="61"/>
                      <w:szCs w:val="61"/>
                    </w:rPr>
                  </w:pPr>
                  <w:rPr/>
                  <w:r>
                    <w:rPr>
                      <w:rFonts w:ascii="Arial" w:hAnsi="Arial" w:cs="Arial" w:eastAsia="Arial"/>
                      <w:sz w:val="61"/>
                      <w:szCs w:val="61"/>
                      <w:color w:val="343433"/>
                      <w:spacing w:val="0"/>
                      <w:w w:val="333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1"/>
                      <w:szCs w:val="61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606060"/>
          <w:spacing w:val="-25"/>
          <w:w w:val="124"/>
        </w:rPr>
        <w:t>3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4"/>
        </w:rPr>
        <w:t>6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33"/>
          <w:w w:val="12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24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58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36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1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65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36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2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24"/>
          <w:w w:val="120"/>
        </w:rPr>
        <w:t>/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21"/>
        </w:rPr>
        <w:t>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139" w:lineRule="exact"/>
        <w:ind w:left="7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7.520020pt;margin-top:8.054317pt;width:31.512906pt;height:30.5pt;mso-position-horizontal-relative:page;mso-position-vertical-relative:paragraph;z-index:-4518" type="#_x0000_t202" filled="f" stroked="f">
            <v:textbox inset="0,0,0,0">
              <w:txbxContent>
                <w:p>
                  <w:pPr>
                    <w:spacing w:before="0" w:after="0" w:line="610" w:lineRule="exact"/>
                    <w:ind w:right="-132"/>
                    <w:jc w:val="left"/>
                    <w:rPr>
                      <w:rFonts w:ascii="Arial" w:hAnsi="Arial" w:cs="Arial" w:eastAsia="Arial"/>
                      <w:sz w:val="61"/>
                      <w:szCs w:val="61"/>
                    </w:rPr>
                  </w:pPr>
                  <w:rPr/>
                  <w:r>
                    <w:rPr>
                      <w:rFonts w:ascii="Arial" w:hAnsi="Arial" w:cs="Arial" w:eastAsia="Arial"/>
                      <w:sz w:val="61"/>
                      <w:szCs w:val="61"/>
                      <w:color w:val="343433"/>
                      <w:spacing w:val="0"/>
                      <w:w w:val="371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1"/>
                      <w:szCs w:val="61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5"/>
        </w:rPr>
        <w:t>36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2"/>
          <w:w w:val="100"/>
          <w:position w:val="-5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3"/>
          <w:position w:val="-5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520" w:right="-120"/>
          <w:cols w:num="4" w:equalWidth="0">
            <w:col w:w="807" w:space="510"/>
            <w:col w:w="721" w:space="503"/>
            <w:col w:w="823" w:space="646"/>
            <w:col w:w="6830"/>
          </w:cols>
        </w:sectPr>
      </w:pPr>
      <w:rPr/>
    </w:p>
    <w:p>
      <w:pPr>
        <w:spacing w:before="9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9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24"/>
        </w:rPr>
        <w:t>6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38" w:after="0" w:line="240" w:lineRule="auto"/>
        <w:ind w:left="186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34"/>
        </w:rPr>
        <w:t>7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33" w:after="0" w:line="240" w:lineRule="auto"/>
        <w:ind w:left="186" w:right="-64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8"/>
        </w:rPr>
        <w:t>2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40"/>
          <w:w w:val="128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8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34" w:after="0" w:line="240" w:lineRule="auto"/>
        <w:ind w:left="19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49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5" w:after="0" w:line="240" w:lineRule="auto"/>
        <w:ind w:left="201" w:right="-7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343433"/>
          <w:spacing w:val="0"/>
          <w:w w:val="100"/>
        </w:rPr>
        <w:t>3</w:t>
      </w:r>
      <w:r>
        <w:rPr>
          <w:rFonts w:ascii="Courier New" w:hAnsi="Courier New" w:cs="Courier New" w:eastAsia="Courier New"/>
          <w:sz w:val="20"/>
          <w:szCs w:val="20"/>
          <w:color w:val="343433"/>
          <w:spacing w:val="12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1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91" w:after="0" w:line="240" w:lineRule="auto"/>
        <w:ind w:right="-20"/>
        <w:jc w:val="left"/>
        <w:tabs>
          <w:tab w:pos="354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0"/>
          <w:w w:val="130"/>
          <w:position w:val="-9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0"/>
          <w:w w:val="100"/>
          <w:position w:val="-9"/>
        </w:rPr>
        <w:tab/>
      </w:r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0"/>
          <w:w w:val="100"/>
          <w:position w:val="-9"/>
        </w:rPr>
      </w:r>
      <w:r>
        <w:rPr>
          <w:rFonts w:ascii="Courier New" w:hAnsi="Courier New" w:cs="Courier New" w:eastAsia="Courier New"/>
          <w:sz w:val="19"/>
          <w:szCs w:val="19"/>
          <w:color w:val="7C7C7C"/>
          <w:spacing w:val="-77"/>
          <w:w w:val="100"/>
          <w:position w:val="0"/>
        </w:rPr>
        <w:t>.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0"/>
        </w:rPr>
        <w:t>•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34" w:after="0" w:line="240" w:lineRule="auto"/>
        <w:ind w:left="7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7"/>
        </w:rPr>
        <w:t>1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45"/>
          <w:w w:val="127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7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9" w:after="0" w:line="182" w:lineRule="exact"/>
        <w:ind w:left="22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16"/>
          <w:position w:val="-2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173" w:lineRule="exact"/>
        <w:ind w:left="22" w:right="-124"/>
        <w:jc w:val="left"/>
        <w:tabs>
          <w:tab w:pos="8840" w:val="left"/>
        </w:tabs>
        <w:rPr>
          <w:rFonts w:ascii="Arial" w:hAnsi="Arial" w:cs="Arial" w:eastAsia="Arial"/>
          <w:sz w:val="61"/>
          <w:szCs w:val="61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49"/>
          <w:position w:val="-33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44"/>
          <w:w w:val="149"/>
          <w:position w:val="-3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  <w:position w:val="-33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66"/>
          <w:w w:val="100"/>
          <w:position w:val="-3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  <w:position w:val="-33"/>
        </w:rPr>
        <w:tab/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  <w:position w:val="-33"/>
        </w:rPr>
      </w:r>
      <w:r>
        <w:rPr>
          <w:rFonts w:ascii="Arial" w:hAnsi="Arial" w:cs="Arial" w:eastAsia="Arial"/>
          <w:sz w:val="61"/>
          <w:szCs w:val="61"/>
          <w:color w:val="343433"/>
          <w:spacing w:val="0"/>
          <w:w w:val="358"/>
          <w:position w:val="-33"/>
        </w:rPr>
        <w:t>I</w:t>
      </w:r>
      <w:r>
        <w:rPr>
          <w:rFonts w:ascii="Arial" w:hAnsi="Arial" w:cs="Arial" w:eastAsia="Arial"/>
          <w:sz w:val="61"/>
          <w:szCs w:val="61"/>
          <w:color w:val="000000"/>
          <w:spacing w:val="0"/>
          <w:w w:val="100"/>
          <w:position w:val="0"/>
        </w:rPr>
      </w:r>
    </w:p>
    <w:p>
      <w:pPr>
        <w:spacing w:before="0" w:after="0" w:line="99" w:lineRule="exact"/>
        <w:ind w:left="22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4.760002pt;margin-top:19.672729pt;width:97.683493pt;height:99.517274pt;mso-position-horizontal-relative:page;mso-position-vertical-relative:paragraph;z-index:-4525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22" w:hRule="exact"/>
                    </w:trPr>
                    <w:tc>
                      <w:tcPr>
                        <w:tcW w:w="97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0" w:lineRule="auto"/>
                          <w:ind w:left="4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25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left="27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7"/>
                            <w:position w:val="2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38"/>
                            <w:w w:val="127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7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6" w:hRule="exact"/>
                    </w:trPr>
                    <w:tc>
                      <w:tcPr>
                        <w:tcW w:w="97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0" w:after="0" w:line="240" w:lineRule="auto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343433"/>
                            <w:spacing w:val="0"/>
                            <w:w w:val="100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343433"/>
                            <w:spacing w:val="5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1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2" w:lineRule="exact"/>
                          <w:ind w:left="285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343433"/>
                            <w:spacing w:val="0"/>
                            <w:w w:val="157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97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2" w:after="0" w:line="240" w:lineRule="auto"/>
                          <w:ind w:left="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45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0" w:lineRule="exact"/>
                          <w:ind w:left="285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49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4" w:hRule="exact"/>
                    </w:trPr>
                    <w:tc>
                      <w:tcPr>
                        <w:tcW w:w="97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343433"/>
                            <w:spacing w:val="0"/>
                            <w:w w:val="142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28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9"/>
                            <w:position w:val="2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42"/>
                            <w:w w:val="129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9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26" w:hRule="exact"/>
                    </w:trPr>
                    <w:tc>
                      <w:tcPr>
                        <w:tcW w:w="97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343433"/>
                            <w:spacing w:val="0"/>
                            <w:w w:val="142"/>
                          </w:rPr>
                          <w:t>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3" w:lineRule="exact"/>
                          <w:ind w:left="285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46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9" w:hRule="exact"/>
                    </w:trPr>
                    <w:tc>
                      <w:tcPr>
                        <w:tcW w:w="97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8" w:after="0" w:line="240" w:lineRule="auto"/>
                          <w:ind w:left="54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343433"/>
                            <w:spacing w:val="0"/>
                            <w:w w:val="155"/>
                          </w:rPr>
                          <w:t>8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25" w:lineRule="exact"/>
                          <w:ind w:left="30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43433"/>
                            <w:spacing w:val="0"/>
                            <w:w w:val="217"/>
                            <w:position w:val="1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43433"/>
                            <w:spacing w:val="-71"/>
                            <w:w w:val="217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16"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9" w:hRule="exact"/>
                    </w:trPr>
                    <w:tc>
                      <w:tcPr>
                        <w:tcW w:w="97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15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1"/>
                            <w:position w:val="1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24"/>
                            <w:w w:val="121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1"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8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3" w:lineRule="exact"/>
                          <w:ind w:left="314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25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325" w:hRule="exact"/>
                    </w:trPr>
                    <w:tc>
                      <w:tcPr>
                        <w:tcW w:w="97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0" w:after="0" w:line="240" w:lineRule="auto"/>
                          <w:ind w:left="76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43433"/>
                            <w:spacing w:val="0"/>
                            <w:w w:val="118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8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0" w:lineRule="exact"/>
                          <w:ind w:left="314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43433"/>
                            <w:spacing w:val="0"/>
                            <w:w w:val="118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0"/>
          <w:w w:val="118"/>
          <w:position w:val="2"/>
        </w:rPr>
        <w:t>4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520" w:right="-160"/>
          <w:cols w:num="2" w:equalWidth="0">
            <w:col w:w="833" w:space="563"/>
            <w:col w:w="9484"/>
          </w:cols>
        </w:sectPr>
      </w:pPr>
      <w:rPr/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520" w:right="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right="-20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12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18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10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182" w:lineRule="exact"/>
        <w:ind w:right="-20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-1"/>
        </w:rPr>
        <w:t>12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18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0"/>
          <w:position w:val="-1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616" w:lineRule="exact"/>
        <w:ind w:right="-20"/>
        <w:jc w:val="right"/>
        <w:rPr>
          <w:rFonts w:ascii="Arial" w:hAnsi="Arial" w:cs="Arial" w:eastAsia="Arial"/>
          <w:sz w:val="62"/>
          <w:szCs w:val="62"/>
        </w:rPr>
      </w:pPr>
      <w:rPr/>
      <w:r>
        <w:rPr/>
        <w:br w:type="column"/>
      </w:r>
      <w:r>
        <w:rPr>
          <w:rFonts w:ascii="Arial" w:hAnsi="Arial" w:cs="Arial" w:eastAsia="Arial"/>
          <w:sz w:val="62"/>
          <w:szCs w:val="62"/>
          <w:color w:val="343433"/>
          <w:spacing w:val="0"/>
          <w:w w:val="450"/>
          <w:position w:val="-7"/>
        </w:rPr>
        <w:t>I</w:t>
      </w:r>
      <w:r>
        <w:rPr>
          <w:rFonts w:ascii="Arial" w:hAnsi="Arial" w:cs="Arial" w:eastAsia="Arial"/>
          <w:sz w:val="62"/>
          <w:szCs w:val="62"/>
          <w:color w:val="000000"/>
          <w:spacing w:val="0"/>
          <w:w w:val="100"/>
          <w:position w:val="0"/>
        </w:rPr>
      </w:r>
    </w:p>
    <w:p>
      <w:pPr>
        <w:spacing w:before="0" w:after="0" w:line="634" w:lineRule="exact"/>
        <w:ind w:right="414"/>
        <w:jc w:val="right"/>
        <w:rPr>
          <w:rFonts w:ascii="Times New Roman" w:hAnsi="Times New Roman" w:cs="Times New Roman" w:eastAsia="Times New Roman"/>
          <w:sz w:val="71"/>
          <w:szCs w:val="71"/>
        </w:rPr>
      </w:pPr>
      <w:rPr/>
      <w:r>
        <w:rPr>
          <w:rFonts w:ascii="Times New Roman" w:hAnsi="Times New Roman" w:cs="Times New Roman" w:eastAsia="Times New Roman"/>
          <w:sz w:val="71"/>
          <w:szCs w:val="71"/>
          <w:color w:val="9E9C9C"/>
          <w:spacing w:val="-33"/>
          <w:w w:val="38"/>
          <w:position w:val="1"/>
        </w:rPr>
        <w:t>.</w:t>
      </w:r>
      <w:r>
        <w:rPr>
          <w:rFonts w:ascii="Times New Roman" w:hAnsi="Times New Roman" w:cs="Times New Roman" w:eastAsia="Times New Roman"/>
          <w:sz w:val="71"/>
          <w:szCs w:val="71"/>
          <w:color w:val="343433"/>
          <w:spacing w:val="0"/>
          <w:w w:val="125"/>
          <w:position w:val="1"/>
        </w:rPr>
        <w:t>I</w:t>
      </w:r>
      <w:r>
        <w:rPr>
          <w:rFonts w:ascii="Times New Roman" w:hAnsi="Times New Roman" w:cs="Times New Roman" w:eastAsia="Times New Roman"/>
          <w:sz w:val="71"/>
          <w:szCs w:val="71"/>
          <w:color w:val="000000"/>
          <w:spacing w:val="0"/>
          <w:w w:val="100"/>
          <w:position w:val="0"/>
        </w:rPr>
      </w:r>
    </w:p>
    <w:p>
      <w:pPr>
        <w:spacing w:before="0" w:after="0" w:line="183" w:lineRule="exact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  <w:t>42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9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4"/>
          <w:position w:val="2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21" w:after="0" w:line="240" w:lineRule="auto"/>
        <w:ind w:left="7"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4F4F4D"/>
          <w:spacing w:val="0"/>
          <w:w w:val="100"/>
        </w:rPr>
        <w:t>42</w:t>
      </w:r>
      <w:r>
        <w:rPr>
          <w:rFonts w:ascii="Courier New" w:hAnsi="Courier New" w:cs="Courier New" w:eastAsia="Courier New"/>
          <w:sz w:val="20"/>
          <w:szCs w:val="20"/>
          <w:color w:val="4F4F4D"/>
          <w:spacing w:val="14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F4F4D"/>
          <w:spacing w:val="0"/>
          <w:w w:val="108"/>
        </w:rPr>
        <w:t>1/2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520" w:right="-260"/>
          <w:cols w:num="2" w:equalWidth="0">
            <w:col w:w="3422" w:space="711"/>
            <w:col w:w="6847"/>
          </w:cols>
        </w:sectPr>
      </w:pPr>
      <w:rPr/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251" w:right="-7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343433"/>
          <w:spacing w:val="0"/>
          <w:w w:val="122"/>
        </w:rPr>
        <w:t>4</w:t>
      </w:r>
      <w:r>
        <w:rPr>
          <w:rFonts w:ascii="Courier New" w:hAnsi="Courier New" w:cs="Courier New" w:eastAsia="Courier New"/>
          <w:sz w:val="20"/>
          <w:szCs w:val="20"/>
          <w:color w:val="343433"/>
          <w:spacing w:val="-41"/>
          <w:w w:val="12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2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6" w:after="0" w:line="240" w:lineRule="auto"/>
        <w:ind w:left="251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7.279999pt;margin-top:10.96028pt;width:97.276003pt;height:77.720001pt;mso-position-horizontal-relative:page;mso-position-vertical-relative:paragraph;z-index:-4524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65" w:hRule="exact"/>
                    </w:trPr>
                    <w:tc>
                      <w:tcPr>
                        <w:tcW w:w="9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1" w:after="0" w:line="240" w:lineRule="auto"/>
                          <w:ind w:left="4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34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278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59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9" w:hRule="exact"/>
                    </w:trPr>
                    <w:tc>
                      <w:tcPr>
                        <w:tcW w:w="9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1" w:after="0" w:line="240" w:lineRule="auto"/>
                          <w:ind w:left="4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43433"/>
                            <w:spacing w:val="0"/>
                            <w:w w:val="118"/>
                          </w:rPr>
                          <w:t>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" w:after="0" w:line="240" w:lineRule="auto"/>
                          <w:ind w:left="27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9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42"/>
                            <w:w w:val="129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9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9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54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36"/>
                          </w:rPr>
                          <w:t>8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7" w:lineRule="exact"/>
                          <w:ind w:left="285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43433"/>
                            <w:spacing w:val="0"/>
                            <w:w w:val="130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9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54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343433"/>
                            <w:spacing w:val="0"/>
                            <w:w w:val="142"/>
                          </w:rPr>
                          <w:t>9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0" w:lineRule="auto"/>
                          <w:ind w:left="29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343433"/>
                            <w:spacing w:val="0"/>
                            <w:w w:val="225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343433"/>
                            <w:spacing w:val="-74"/>
                            <w:w w:val="225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16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9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343433"/>
                            <w:spacing w:val="-14"/>
                            <w:w w:val="115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9E9C9C"/>
                            <w:spacing w:val="-11"/>
                            <w:w w:val="108"/>
                          </w:rPr>
                          <w:t>·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343433"/>
                            <w:spacing w:val="0"/>
                            <w:w w:val="106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240" w:lineRule="auto"/>
                          <w:ind w:left="30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07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318" w:hRule="exact"/>
                    </w:trPr>
                    <w:tc>
                      <w:tcPr>
                        <w:tcW w:w="9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4" w:after="0" w:line="240" w:lineRule="auto"/>
                          <w:ind w:left="62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45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3" w:lineRule="exact"/>
                          <w:ind w:left="30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25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45"/>
        </w:rPr>
        <w:t>5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91" w:after="0" w:line="240" w:lineRule="auto"/>
        <w:ind w:right="-58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5"/>
        </w:rPr>
        <w:t>3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25"/>
          <w:w w:val="125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5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9" w:after="0" w:line="240" w:lineRule="auto"/>
        <w:ind w:left="7" w:right="-6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28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28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22"/>
          <w:w w:val="128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8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69" w:after="0" w:line="240" w:lineRule="auto"/>
        <w:ind w:right="-4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</w:rPr>
        <w:t>12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8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7" w:right="-54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12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0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7" w:right="-5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12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20"/>
          <w:w w:val="122"/>
        </w:rPr>
        <w:t>3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13"/>
          <w:w w:val="120"/>
        </w:rPr>
        <w:t>/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21"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14" w:right="-54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-18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2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0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29" w:right="-66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12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4"/>
        </w:rPr>
        <w:t>3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17"/>
          <w:w w:val="114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1"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36" w:after="0" w:line="240" w:lineRule="auto"/>
        <w:ind w:left="29" w:right="-68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-18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</w:rPr>
        <w:t>2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36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0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11" w:lineRule="atLeast"/>
        <w:ind w:left="29" w:right="-20"/>
        <w:jc w:val="left"/>
        <w:tabs>
          <w:tab w:pos="54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14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9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</w:r>
      <w:r>
        <w:rPr>
          <w:rFonts w:ascii="Courier New" w:hAnsi="Courier New" w:cs="Courier New" w:eastAsia="Courier New"/>
          <w:sz w:val="19"/>
          <w:szCs w:val="19"/>
          <w:color w:val="9E9C9C"/>
          <w:spacing w:val="0"/>
          <w:w w:val="130"/>
        </w:rPr>
        <w:t>-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6" w:after="0" w:line="240" w:lineRule="auto"/>
        <w:ind w:right="-4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42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16"/>
          <w:w w:val="12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8"/>
        </w:rPr>
        <w:t>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7" w:right="-4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42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18"/>
          <w:w w:val="12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8"/>
        </w:rPr>
        <w:t>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14" w:right="-56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42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27"/>
          <w:w w:val="14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21"/>
        </w:rPr>
        <w:t>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14" w:right="-57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42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24"/>
          <w:w w:val="13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8"/>
        </w:rPr>
        <w:t>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22" w:right="-64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42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24"/>
          <w:w w:val="13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8"/>
        </w:rPr>
        <w:t>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1" w:after="0" w:line="240" w:lineRule="auto"/>
        <w:ind w:left="29" w:right="-7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4F4F4D"/>
          <w:spacing w:val="0"/>
          <w:w w:val="100"/>
        </w:rPr>
        <w:t>42</w:t>
      </w:r>
      <w:r>
        <w:rPr>
          <w:rFonts w:ascii="Courier New" w:hAnsi="Courier New" w:cs="Courier New" w:eastAsia="Courier New"/>
          <w:sz w:val="20"/>
          <w:szCs w:val="20"/>
          <w:color w:val="4F4F4D"/>
          <w:spacing w:val="14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F4F4D"/>
          <w:spacing w:val="0"/>
          <w:w w:val="108"/>
        </w:rPr>
        <w:t>1/2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26" w:after="0" w:line="118" w:lineRule="exact"/>
        <w:ind w:left="29" w:right="-64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-19"/>
          <w:w w:val="127"/>
          <w:position w:val="-6"/>
        </w:rPr>
        <w:t>4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7"/>
          <w:position w:val="-6"/>
        </w:rPr>
        <w:t>7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41"/>
          <w:w w:val="127"/>
          <w:position w:val="-6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16"/>
          <w:w w:val="131"/>
          <w:position w:val="-6"/>
        </w:rPr>
        <w:t>3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3"/>
          <w:position w:val="-6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624" w:lineRule="exact"/>
        <w:ind w:right="-20"/>
        <w:jc w:val="right"/>
        <w:rPr>
          <w:rFonts w:ascii="Arial" w:hAnsi="Arial" w:cs="Arial" w:eastAsia="Arial"/>
          <w:sz w:val="61"/>
          <w:szCs w:val="61"/>
        </w:rPr>
      </w:pPr>
      <w:rPr/>
      <w:r>
        <w:rPr/>
        <w:br w:type="column"/>
      </w:r>
      <w:r>
        <w:rPr>
          <w:rFonts w:ascii="Arial" w:hAnsi="Arial" w:cs="Arial" w:eastAsia="Arial"/>
          <w:sz w:val="61"/>
          <w:szCs w:val="61"/>
          <w:color w:val="343433"/>
          <w:spacing w:val="0"/>
          <w:w w:val="346"/>
        </w:rPr>
        <w:t>I</w:t>
      </w:r>
      <w:r>
        <w:rPr>
          <w:rFonts w:ascii="Arial" w:hAnsi="Arial" w:cs="Arial" w:eastAsia="Arial"/>
          <w:sz w:val="61"/>
          <w:szCs w:val="61"/>
          <w:color w:val="000000"/>
          <w:spacing w:val="0"/>
          <w:w w:val="100"/>
        </w:rPr>
      </w:r>
    </w:p>
    <w:p>
      <w:pPr>
        <w:spacing w:before="1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62" w:lineRule="exact"/>
        <w:ind w:right="-20"/>
        <w:jc w:val="left"/>
        <w:tabs>
          <w:tab w:pos="1760" w:val="left"/>
        </w:tabs>
        <w:rPr>
          <w:rFonts w:ascii="Arial" w:hAnsi="Arial" w:cs="Arial" w:eastAsia="Arial"/>
          <w:sz w:val="16"/>
          <w:szCs w:val="16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8.960022pt;margin-top:-6.050688pt;width:29.400781pt;height:30.5pt;mso-position-horizontal-relative:page;mso-position-vertical-relative:paragraph;z-index:-4517" type="#_x0000_t202" filled="f" stroked="f">
            <v:textbox inset="0,0,0,0">
              <w:txbxContent>
                <w:p>
                  <w:pPr>
                    <w:spacing w:before="0" w:after="0" w:line="610" w:lineRule="exact"/>
                    <w:ind w:right="-132"/>
                    <w:jc w:val="left"/>
                    <w:rPr>
                      <w:rFonts w:ascii="Arial" w:hAnsi="Arial" w:cs="Arial" w:eastAsia="Arial"/>
                      <w:sz w:val="61"/>
                      <w:szCs w:val="61"/>
                    </w:rPr>
                  </w:pPr>
                  <w:rPr/>
                  <w:r>
                    <w:rPr>
                      <w:rFonts w:ascii="Arial" w:hAnsi="Arial" w:cs="Arial" w:eastAsia="Arial"/>
                      <w:sz w:val="61"/>
                      <w:szCs w:val="61"/>
                      <w:color w:val="343433"/>
                      <w:spacing w:val="0"/>
                      <w:w w:val="346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1"/>
                      <w:szCs w:val="61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50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7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</w:r>
      <w:r>
        <w:rPr>
          <w:rFonts w:ascii="Arial" w:hAnsi="Arial" w:cs="Arial" w:eastAsia="Arial"/>
          <w:sz w:val="16"/>
          <w:szCs w:val="16"/>
          <w:color w:val="B8B8B8"/>
          <w:spacing w:val="3"/>
          <w:w w:val="91"/>
          <w:position w:val="6"/>
        </w:rPr>
        <w:t>•</w:t>
      </w:r>
      <w:r>
        <w:rPr>
          <w:rFonts w:ascii="Arial" w:hAnsi="Arial" w:cs="Arial" w:eastAsia="Arial"/>
          <w:sz w:val="16"/>
          <w:szCs w:val="16"/>
          <w:color w:val="4F4F4D"/>
          <w:spacing w:val="0"/>
          <w:w w:val="123"/>
          <w:position w:val="6"/>
        </w:rPr>
        <w:t>2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0" w:after="0" w:line="241" w:lineRule="exact"/>
        <w:ind w:right="-20"/>
        <w:jc w:val="left"/>
        <w:tabs>
          <w:tab w:pos="180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w w:val="122"/>
          <w:position w:val="1"/>
        </w:rPr>
        <w:t>5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56"/>
          <w:w w:val="122"/>
          <w:position w:val="1"/>
        </w:rPr>
        <w:t>0</w:t>
      </w:r>
      <w:r>
        <w:rPr>
          <w:rFonts w:ascii="Courier New" w:hAnsi="Courier New" w:cs="Courier New" w:eastAsia="Courier New"/>
          <w:sz w:val="19"/>
          <w:szCs w:val="19"/>
          <w:color w:val="B8B8B8"/>
          <w:spacing w:val="0"/>
          <w:w w:val="175"/>
          <w:position w:val="1"/>
        </w:rPr>
        <w:t>'</w:t>
      </w:r>
      <w:r>
        <w:rPr>
          <w:rFonts w:ascii="Courier New" w:hAnsi="Courier New" w:cs="Courier New" w:eastAsia="Courier New"/>
          <w:sz w:val="19"/>
          <w:szCs w:val="19"/>
          <w:color w:val="B8B8B8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color w:val="B8B8B8"/>
          <w:spacing w:val="0"/>
          <w:w w:val="100"/>
          <w:position w:val="1"/>
        </w:rPr>
      </w:r>
      <w:r>
        <w:rPr>
          <w:rFonts w:ascii="Times New Roman" w:hAnsi="Times New Roman" w:cs="Times New Roman" w:eastAsia="Times New Roman"/>
          <w:sz w:val="19"/>
          <w:szCs w:val="19"/>
          <w:color w:val="4F4F4D"/>
          <w:spacing w:val="0"/>
          <w:w w:val="113"/>
          <w:position w:val="4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184" w:lineRule="exact"/>
        <w:ind w:left="7" w:right="-20"/>
        <w:jc w:val="left"/>
        <w:tabs>
          <w:tab w:pos="182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8.960022pt;margin-top:9.197777pt;width:31.494901pt;height:30pt;mso-position-horizontal-relative:page;mso-position-vertical-relative:paragraph;z-index:-4516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343433"/>
                      <w:spacing w:val="0"/>
                      <w:w w:val="377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Arial" w:hAnsi="Arial" w:cs="Arial" w:eastAsia="Arial"/>
          <w:sz w:val="17"/>
          <w:szCs w:val="17"/>
          <w:color w:val="4F4F4D"/>
          <w:spacing w:val="0"/>
          <w:w w:val="156"/>
          <w:position w:val="-6"/>
        </w:rPr>
        <w:t>5</w:t>
      </w:r>
      <w:r>
        <w:rPr>
          <w:rFonts w:ascii="Arial" w:hAnsi="Arial" w:cs="Arial" w:eastAsia="Arial"/>
          <w:sz w:val="17"/>
          <w:szCs w:val="17"/>
          <w:color w:val="4F4F4D"/>
          <w:spacing w:val="-56"/>
          <w:w w:val="156"/>
          <w:position w:val="-6"/>
        </w:rPr>
        <w:t> </w:t>
      </w:r>
      <w:r>
        <w:rPr>
          <w:rFonts w:ascii="Arial" w:hAnsi="Arial" w:cs="Arial" w:eastAsia="Arial"/>
          <w:sz w:val="17"/>
          <w:szCs w:val="17"/>
          <w:color w:val="4F4F4D"/>
          <w:spacing w:val="0"/>
          <w:w w:val="100"/>
          <w:position w:val="-6"/>
        </w:rPr>
        <w:tab/>
      </w:r>
      <w:r>
        <w:rPr>
          <w:rFonts w:ascii="Arial" w:hAnsi="Arial" w:cs="Arial" w:eastAsia="Arial"/>
          <w:sz w:val="17"/>
          <w:szCs w:val="17"/>
          <w:color w:val="4F4F4D"/>
          <w:spacing w:val="0"/>
          <w:w w:val="100"/>
          <w:position w:val="-6"/>
        </w:rPr>
      </w:r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0"/>
          <w:w w:val="156"/>
          <w:position w:val="0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520" w:right="-140"/>
          <w:cols w:num="5" w:equalWidth="0">
            <w:col w:w="883" w:space="577"/>
            <w:col w:w="650" w:space="574"/>
            <w:col w:w="765" w:space="689"/>
            <w:col w:w="793" w:space="1058"/>
            <w:col w:w="4871"/>
          </w:cols>
        </w:sectPr>
      </w:pPr>
      <w:rPr/>
    </w:p>
    <w:p>
      <w:pPr>
        <w:spacing w:before="0" w:after="0" w:line="139" w:lineRule="exact"/>
        <w:ind w:right="-20"/>
        <w:jc w:val="righ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4F4F4D"/>
          <w:spacing w:val="0"/>
          <w:w w:val="126"/>
          <w:position w:val="1"/>
        </w:rPr>
        <w:t>14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35" w:after="0" w:line="240" w:lineRule="auto"/>
        <w:ind w:right="-16"/>
        <w:jc w:val="right"/>
        <w:tabs>
          <w:tab w:pos="1200" w:val="left"/>
          <w:tab w:pos="2420" w:val="left"/>
        </w:tabs>
        <w:rPr>
          <w:rFonts w:ascii="Arial" w:hAnsi="Arial" w:cs="Arial" w:eastAsia="Arial"/>
          <w:sz w:val="18"/>
          <w:szCs w:val="18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8.720001pt;margin-top:13.43217pt;width:164.471309pt;height:85.680008pt;mso-position-horizontal-relative:page;mso-position-vertical-relative:paragraph;z-index:-4523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58" w:hRule="exact"/>
                    </w:trPr>
                    <w:tc>
                      <w:tcPr>
                        <w:tcW w:w="8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3" w:after="0" w:line="240" w:lineRule="auto"/>
                          <w:ind w:left="4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34"/>
                          </w:rPr>
                          <w:t>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9" w:after="0" w:line="240" w:lineRule="auto"/>
                          <w:ind w:left="45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49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0" w:after="0" w:line="240" w:lineRule="auto"/>
                          <w:ind w:left="27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17"/>
                            <w:w w:val="12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2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76" w:type="dxa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7" w:hRule="exact"/>
                    </w:trPr>
                    <w:tc>
                      <w:tcPr>
                        <w:tcW w:w="8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40" w:lineRule="auto"/>
                          <w:ind w:left="54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46"/>
                          </w:rPr>
                          <w:t>8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240" w:lineRule="auto"/>
                          <w:ind w:left="46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F4F4D"/>
                            <w:spacing w:val="0"/>
                            <w:w w:val="122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F4F4D"/>
                            <w:spacing w:val="-48"/>
                            <w:w w:val="12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291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32"/>
                          </w:rPr>
                          <w:t>14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76" w:type="dxa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8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6" w:after="0" w:line="240" w:lineRule="auto"/>
                          <w:ind w:left="69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343433"/>
                            <w:spacing w:val="0"/>
                            <w:w w:val="117"/>
                          </w:rPr>
                          <w:t>9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3" w:after="0" w:line="240" w:lineRule="auto"/>
                          <w:ind w:left="464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37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29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17"/>
                            <w:w w:val="121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76" w:type="dxa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57" w:hRule="exact"/>
                    </w:trPr>
                    <w:tc>
                      <w:tcPr>
                        <w:tcW w:w="8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6" w:after="0" w:line="211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0"/>
                            <w:position w:val="1"/>
                          </w:rPr>
                          <w:t>10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33" w:lineRule="exact"/>
                          <w:ind w:left="47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43433"/>
                            <w:spacing w:val="0"/>
                            <w:w w:val="202"/>
                            <w:position w:val="1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43433"/>
                            <w:spacing w:val="-43"/>
                            <w:w w:val="202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14"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2" w:lineRule="exact"/>
                          <w:ind w:left="29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3"/>
                            <w:position w:val="1"/>
                          </w:rPr>
                          <w:t>14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76" w:type="dxa"/>
                        <w:vMerge/>
                        <w:tcBorders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33" w:hRule="exact"/>
                    </w:trPr>
                    <w:tc>
                      <w:tcPr>
                        <w:tcW w:w="8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40" w:lineRule="auto"/>
                          <w:ind w:left="69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343433"/>
                            <w:spacing w:val="0"/>
                            <w:w w:val="152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" w:after="0" w:line="240" w:lineRule="auto"/>
                          <w:ind w:left="445" w:right="753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25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29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20"/>
                            <w:w w:val="121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22"/>
                            <w:position w:val="2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4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w w:val="108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-7"/>
                            <w:w w:val="108"/>
                            <w:position w:val="2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1"/>
                            <w:position w:val="2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8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5" w:after="0" w:line="240" w:lineRule="auto"/>
                          <w:ind w:left="69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343433"/>
                            <w:spacing w:val="0"/>
                            <w:w w:val="128"/>
                          </w:rPr>
                          <w:t>7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48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343433"/>
                            <w:spacing w:val="0"/>
                            <w:w w:val="100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343433"/>
                            <w:spacing w:val="5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14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1" w:lineRule="exact"/>
                          <w:ind w:left="30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1"/>
                            <w:position w:val="1"/>
                          </w:rPr>
                          <w:t>15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1" w:lineRule="exact"/>
                          <w:ind w:left="4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w w:val="112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-19"/>
                            <w:w w:val="112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1"/>
                            <w:position w:val="1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8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5" w:after="0" w:line="192" w:lineRule="exact"/>
                          <w:ind w:left="83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343433"/>
                            <w:spacing w:val="0"/>
                            <w:w w:val="144"/>
                            <w:position w:val="-1"/>
                          </w:rPr>
                          <w:t>8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" w:after="0" w:line="240" w:lineRule="auto"/>
                          <w:ind w:left="452" w:right="724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49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8" w:lineRule="exact"/>
                          <w:ind w:left="30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15"/>
                            <w:position w:val="2"/>
                          </w:rPr>
                          <w:t>15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8" w:lineRule="exact"/>
                          <w:ind w:left="5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19"/>
                            <w:w w:val="131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3"/>
                            <w:position w:val="2"/>
                          </w:rPr>
                          <w:t>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17"/>
          <w:szCs w:val="17"/>
          <w:color w:val="343433"/>
          <w:spacing w:val="0"/>
          <w:w w:val="145"/>
          <w:position w:val="-2"/>
        </w:rPr>
        <w:t>6</w:t>
      </w:r>
      <w:r>
        <w:rPr>
          <w:rFonts w:ascii="Times New Roman" w:hAnsi="Times New Roman" w:cs="Times New Roman" w:eastAsia="Times New Roman"/>
          <w:sz w:val="17"/>
          <w:szCs w:val="17"/>
          <w:color w:val="343433"/>
          <w:spacing w:val="0"/>
          <w:w w:val="100"/>
          <w:position w:val="-2"/>
        </w:rPr>
        <w:tab/>
      </w:r>
      <w:r>
        <w:rPr>
          <w:rFonts w:ascii="Times New Roman" w:hAnsi="Times New Roman" w:cs="Times New Roman" w:eastAsia="Times New Roman"/>
          <w:sz w:val="17"/>
          <w:szCs w:val="17"/>
          <w:color w:val="343433"/>
          <w:spacing w:val="0"/>
          <w:w w:val="100"/>
          <w:position w:val="-2"/>
        </w:rPr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45"/>
          <w:position w:val="0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49"/>
          <w:w w:val="145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  <w:position w:val="0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59"/>
          <w:w w:val="100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  <w:position w:val="0"/>
        </w:rPr>
        <w:tab/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  <w:position w:val="0"/>
        </w:rPr>
      </w:r>
      <w:r>
        <w:rPr>
          <w:rFonts w:ascii="Arial" w:hAnsi="Arial" w:cs="Arial" w:eastAsia="Arial"/>
          <w:sz w:val="18"/>
          <w:szCs w:val="18"/>
          <w:color w:val="4F4F4D"/>
          <w:spacing w:val="0"/>
          <w:w w:val="117"/>
          <w:position w:val="1"/>
        </w:rPr>
        <w:t>14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97" w:lineRule="exact"/>
        <w:ind w:right="-20"/>
        <w:jc w:val="left"/>
        <w:tabs>
          <w:tab w:pos="1820" w:val="left"/>
          <w:tab w:pos="3620" w:val="left"/>
        </w:tabs>
        <w:rPr>
          <w:rFonts w:ascii="Times New Roman" w:hAnsi="Times New Roman" w:cs="Times New Roman" w:eastAsia="Times New Roman"/>
          <w:sz w:val="17"/>
          <w:szCs w:val="17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3"/>
        </w:rPr>
        <w:t>47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3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3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73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6"/>
        </w:rPr>
        <w:t>53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75"/>
          <w:w w:val="100"/>
          <w:position w:val="6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6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6"/>
        </w:rPr>
      </w:r>
      <w:r>
        <w:rPr>
          <w:rFonts w:ascii="Times New Roman" w:hAnsi="Times New Roman" w:cs="Times New Roman" w:eastAsia="Times New Roman"/>
          <w:sz w:val="17"/>
          <w:szCs w:val="17"/>
          <w:color w:val="4F4F4D"/>
          <w:spacing w:val="0"/>
          <w:w w:val="135"/>
          <w:position w:val="10"/>
        </w:rPr>
        <w:t>3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0" w:after="0" w:line="234" w:lineRule="exact"/>
        <w:ind w:left="7" w:right="-20"/>
        <w:jc w:val="left"/>
        <w:tabs>
          <w:tab w:pos="1820" w:val="left"/>
          <w:tab w:pos="3620" w:val="left"/>
        </w:tabs>
        <w:rPr>
          <w:rFonts w:ascii="Arial" w:hAnsi="Arial" w:cs="Arial" w:eastAsia="Arial"/>
          <w:sz w:val="16"/>
          <w:szCs w:val="16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-23"/>
          <w:w w:val="128"/>
        </w:rPr>
        <w:t>4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8"/>
        </w:rPr>
        <w:t>7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43"/>
          <w:w w:val="128"/>
        </w:rPr>
        <w:t> 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-7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</w:rPr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  <w:t>53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75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</w:r>
      <w:r>
        <w:rPr>
          <w:rFonts w:ascii="Arial" w:hAnsi="Arial" w:cs="Arial" w:eastAsia="Arial"/>
          <w:sz w:val="16"/>
          <w:szCs w:val="16"/>
          <w:color w:val="606060"/>
          <w:spacing w:val="0"/>
          <w:w w:val="115"/>
          <w:position w:val="7"/>
        </w:rPr>
        <w:t>3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0" w:after="0" w:line="237" w:lineRule="exact"/>
        <w:ind w:left="7" w:right="-20"/>
        <w:jc w:val="left"/>
        <w:tabs>
          <w:tab w:pos="1820" w:val="left"/>
          <w:tab w:pos="362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>47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25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73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2"/>
        </w:rPr>
        <w:t>53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-84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2"/>
        </w:rPr>
      </w:r>
      <w:r>
        <w:rPr>
          <w:rFonts w:ascii="Times New Roman" w:hAnsi="Times New Roman" w:cs="Times New Roman" w:eastAsia="Times New Roman"/>
          <w:sz w:val="18"/>
          <w:szCs w:val="18"/>
          <w:color w:val="606060"/>
          <w:spacing w:val="0"/>
          <w:w w:val="138"/>
          <w:position w:val="6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4" w:lineRule="exact"/>
        <w:ind w:left="14" w:right="-20"/>
        <w:jc w:val="left"/>
        <w:tabs>
          <w:tab w:pos="1840" w:val="left"/>
          <w:tab w:pos="364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9"/>
        </w:rPr>
        <w:t>47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3"/>
          <w:w w:val="100"/>
          <w:position w:val="-19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9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73"/>
          <w:w w:val="100"/>
          <w:position w:val="-19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9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6"/>
        </w:rPr>
        <w:t>53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75"/>
          <w:w w:val="100"/>
          <w:position w:val="-16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6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6"/>
        </w:rPr>
      </w:r>
      <w:r>
        <w:rPr>
          <w:rFonts w:ascii="Times New Roman" w:hAnsi="Times New Roman" w:cs="Times New Roman" w:eastAsia="Times New Roman"/>
          <w:sz w:val="19"/>
          <w:szCs w:val="19"/>
          <w:color w:val="4F4F4D"/>
          <w:spacing w:val="0"/>
          <w:w w:val="131"/>
          <w:position w:val="-13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520" w:right="-180"/>
          <w:cols w:num="2" w:equalWidth="0">
            <w:col w:w="2966" w:space="1209"/>
            <w:col w:w="6725"/>
          </w:cols>
        </w:sectPr>
      </w:pPr>
      <w:rPr/>
    </w:p>
    <w:p>
      <w:pPr>
        <w:spacing w:before="5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52" w:right="-70"/>
        <w:jc w:val="left"/>
        <w:tabs>
          <w:tab w:pos="154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343433"/>
          <w:spacing w:val="0"/>
          <w:w w:val="130"/>
          <w:position w:val="-3"/>
        </w:rPr>
        <w:t>9</w:t>
      </w:r>
      <w:r>
        <w:rPr>
          <w:rFonts w:ascii="Times New Roman" w:hAnsi="Times New Roman" w:cs="Times New Roman" w:eastAsia="Times New Roman"/>
          <w:sz w:val="17"/>
          <w:szCs w:val="17"/>
          <w:color w:val="343433"/>
          <w:spacing w:val="-45"/>
          <w:w w:val="130"/>
          <w:position w:val="-3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343433"/>
          <w:spacing w:val="0"/>
          <w:w w:val="100"/>
          <w:position w:val="-3"/>
        </w:rPr>
        <w:tab/>
      </w:r>
      <w:r>
        <w:rPr>
          <w:rFonts w:ascii="Times New Roman" w:hAnsi="Times New Roman" w:cs="Times New Roman" w:eastAsia="Times New Roman"/>
          <w:sz w:val="17"/>
          <w:szCs w:val="17"/>
          <w:color w:val="343433"/>
          <w:spacing w:val="0"/>
          <w:w w:val="100"/>
          <w:position w:val="-3"/>
        </w:rPr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30"/>
          <w:position w:val="0"/>
        </w:rPr>
        <w:t>2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52"/>
          <w:w w:val="130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30"/>
          <w:position w:val="0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2" w:after="0" w:line="240" w:lineRule="auto"/>
        <w:ind w:left="359" w:right="-20"/>
        <w:jc w:val="left"/>
        <w:tabs>
          <w:tab w:pos="154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</w:rPr>
        <w:t>10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87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</w:rPr>
      </w:r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0"/>
          <w:w w:val="139"/>
          <w:position w:val="2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29" w:after="0" w:line="240" w:lineRule="auto"/>
        <w:ind w:left="359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20"/>
        </w:rPr>
        <w:t>11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86" w:lineRule="exact"/>
        <w:ind w:left="366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343433"/>
          <w:spacing w:val="0"/>
          <w:w w:val="132"/>
          <w:position w:val="-9"/>
        </w:rPr>
        <w:t>6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6" w:after="0" w:line="140" w:lineRule="exact"/>
        <w:jc w:val="left"/>
        <w:rPr>
          <w:sz w:val="14"/>
          <w:szCs w:val="14"/>
        </w:rPr>
      </w:pPr>
      <w:rPr/>
      <w:r>
        <w:rPr/>
        <w:br w:type="column"/>
      </w:r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62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</w:rPr>
        <w:t>15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2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11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7" w:right="-6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-19"/>
          <w:w w:val="12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20"/>
        </w:rPr>
        <w:t>5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16"/>
          <w:w w:val="12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20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86" w:lineRule="exact"/>
        <w:ind w:right="-60"/>
        <w:jc w:val="left"/>
        <w:tabs>
          <w:tab w:pos="1820" w:val="left"/>
          <w:tab w:pos="362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  <w:position w:val="-2"/>
        </w:rPr>
        <w:t>47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26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2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66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2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  <w:t>53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84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</w:r>
      <w:r>
        <w:rPr>
          <w:rFonts w:ascii="Times New Roman" w:hAnsi="Times New Roman" w:cs="Times New Roman" w:eastAsia="Times New Roman"/>
          <w:sz w:val="19"/>
          <w:szCs w:val="19"/>
          <w:color w:val="4F4F4D"/>
          <w:spacing w:val="0"/>
          <w:w w:val="141"/>
          <w:position w:val="5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9" w:lineRule="exact"/>
        <w:ind w:right="-57"/>
        <w:jc w:val="left"/>
        <w:tabs>
          <w:tab w:pos="1820" w:val="left"/>
          <w:tab w:pos="362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>47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3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73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  <w:t>53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84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</w:r>
      <w:r>
        <w:rPr>
          <w:rFonts w:ascii="Times New Roman" w:hAnsi="Times New Roman" w:cs="Times New Roman" w:eastAsia="Times New Roman"/>
          <w:sz w:val="19"/>
          <w:szCs w:val="19"/>
          <w:color w:val="606060"/>
          <w:spacing w:val="0"/>
          <w:w w:val="131"/>
          <w:position w:val="6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8" w:lineRule="exact"/>
        <w:ind w:right="-57"/>
        <w:jc w:val="left"/>
        <w:tabs>
          <w:tab w:pos="1820" w:val="left"/>
          <w:tab w:pos="362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-1"/>
        </w:rPr>
        <w:t>50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32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>7/8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63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3"/>
        </w:rPr>
        <w:t>57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-78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8"/>
          <w:szCs w:val="18"/>
          <w:color w:val="606060"/>
          <w:spacing w:val="0"/>
          <w:w w:val="138"/>
          <w:position w:val="7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45" w:lineRule="exact"/>
        <w:ind w:left="7" w:right="-57"/>
        <w:jc w:val="left"/>
        <w:tabs>
          <w:tab w:pos="1820" w:val="left"/>
          <w:tab w:pos="362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-1"/>
        </w:rPr>
        <w:t>50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25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>7/8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63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3"/>
        </w:rPr>
        <w:t>57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87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9"/>
          <w:szCs w:val="19"/>
          <w:color w:val="4F4F4D"/>
          <w:spacing w:val="0"/>
          <w:w w:val="131"/>
          <w:position w:val="6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34" w:lineRule="exact"/>
        <w:ind w:left="14" w:right="-56"/>
        <w:jc w:val="left"/>
        <w:tabs>
          <w:tab w:pos="1820" w:val="left"/>
          <w:tab w:pos="362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>50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25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>7/8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63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  <w:t>57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71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2"/>
        </w:rPr>
      </w:r>
      <w:r>
        <w:rPr>
          <w:rFonts w:ascii="Times New Roman" w:hAnsi="Times New Roman" w:cs="Times New Roman" w:eastAsia="Times New Roman"/>
          <w:sz w:val="18"/>
          <w:szCs w:val="18"/>
          <w:color w:val="606060"/>
          <w:spacing w:val="0"/>
          <w:w w:val="138"/>
          <w:position w:val="6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37" w:lineRule="exact"/>
        <w:ind w:left="14" w:right="-81"/>
        <w:jc w:val="left"/>
        <w:tabs>
          <w:tab w:pos="1840" w:val="left"/>
          <w:tab w:pos="364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>50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32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>7/8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63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2"/>
        </w:rPr>
        <w:t>57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-87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2"/>
        </w:rPr>
      </w:r>
      <w:r>
        <w:rPr>
          <w:rFonts w:ascii="Times New Roman" w:hAnsi="Times New Roman" w:cs="Times New Roman" w:eastAsia="Times New Roman"/>
          <w:sz w:val="18"/>
          <w:szCs w:val="18"/>
          <w:color w:val="606060"/>
          <w:spacing w:val="0"/>
          <w:w w:val="149"/>
          <w:position w:val="7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45" w:lineRule="exact"/>
        <w:ind w:left="29" w:right="-80"/>
        <w:jc w:val="left"/>
        <w:tabs>
          <w:tab w:pos="1840" w:val="left"/>
          <w:tab w:pos="364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4F4F4D"/>
          <w:spacing w:val="0"/>
          <w:w w:val="100"/>
          <w:position w:val="-1"/>
        </w:rPr>
        <w:t>50</w:t>
      </w:r>
      <w:r>
        <w:rPr>
          <w:rFonts w:ascii="Times New Roman" w:hAnsi="Times New Roman" w:cs="Times New Roman" w:eastAsia="Times New Roman"/>
          <w:sz w:val="19"/>
          <w:szCs w:val="19"/>
          <w:color w:val="4F4F4D"/>
          <w:spacing w:val="0"/>
          <w:w w:val="100"/>
          <w:position w:val="-1"/>
        </w:rPr>
        <w:t>  </w:t>
      </w:r>
      <w:r>
        <w:rPr>
          <w:rFonts w:ascii="Times New Roman" w:hAnsi="Times New Roman" w:cs="Times New Roman" w:eastAsia="Times New Roman"/>
          <w:sz w:val="19"/>
          <w:szCs w:val="19"/>
          <w:color w:val="4F4F4D"/>
          <w:spacing w:val="28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  <w:position w:val="-1"/>
        </w:rPr>
        <w:t>7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7"/>
          <w:w w:val="100"/>
          <w:position w:val="-1"/>
        </w:rPr>
        <w:t>/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>8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56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-32"/>
          <w:w w:val="138"/>
          <w:position w:val="2"/>
        </w:rPr>
        <w:t>5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38"/>
          <w:position w:val="2"/>
        </w:rPr>
        <w:t>7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143"/>
          <w:w w:val="138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343433"/>
          <w:spacing w:val="0"/>
          <w:w w:val="100"/>
          <w:position w:val="2"/>
        </w:rPr>
      </w:r>
      <w:r>
        <w:rPr>
          <w:rFonts w:ascii="Times New Roman" w:hAnsi="Times New Roman" w:cs="Times New Roman" w:eastAsia="Times New Roman"/>
          <w:sz w:val="19"/>
          <w:szCs w:val="19"/>
          <w:color w:val="4F4F4D"/>
          <w:spacing w:val="0"/>
          <w:w w:val="138"/>
          <w:position w:val="7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1" w:lineRule="exact"/>
        <w:ind w:left="396" w:right="-78"/>
        <w:jc w:val="left"/>
        <w:tabs>
          <w:tab w:pos="1840" w:val="left"/>
          <w:tab w:pos="364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52.080002pt;margin-top:4.932961pt;width:150.309998pt;height:28.18pt;mso-position-horizontal-relative:page;mso-position-vertical-relative:paragraph;z-index:-4522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25" w:hRule="exact"/>
                    </w:trPr>
                    <w:tc>
                      <w:tcPr>
                        <w:tcW w:w="9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25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43433"/>
                            <w:spacing w:val="0"/>
                            <w:w w:val="202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43433"/>
                            <w:spacing w:val="-43"/>
                            <w:w w:val="20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16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left="2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5"/>
                            <w:position w:val="2"/>
                          </w:rPr>
                          <w:t>15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left="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08"/>
                            <w:position w:val="2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61" w:lineRule="exact"/>
                          <w:ind w:left="34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4"/>
                            <w:position w:val="2"/>
                          </w:rPr>
                          <w:t>50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339" w:hRule="exact"/>
                    </w:trPr>
                    <w:tc>
                      <w:tcPr>
                        <w:tcW w:w="9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0" w:after="0" w:line="240" w:lineRule="auto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0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0"/>
                            <w:w w:val="100"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43433"/>
                            <w:spacing w:val="12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14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28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3"/>
                          </w:rPr>
                          <w:t>16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-18"/>
                            <w:w w:val="12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-7"/>
                            <w:w w:val="120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43433"/>
                            <w:spacing w:val="0"/>
                            <w:w w:val="121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34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F4F4D"/>
                            <w:spacing w:val="0"/>
                            <w:w w:val="115"/>
                            <w:position w:val="2"/>
                          </w:rPr>
                          <w:t>54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343433"/>
          <w:spacing w:val="-30"/>
          <w:w w:val="126"/>
          <w:position w:val="-1"/>
        </w:rPr>
        <w:t>7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26"/>
          <w:position w:val="-1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141"/>
          <w:w w:val="126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-1"/>
        </w:rPr>
      </w:r>
      <w:r>
        <w:rPr>
          <w:rFonts w:ascii="Arial" w:hAnsi="Arial" w:cs="Arial" w:eastAsia="Arial"/>
          <w:sz w:val="18"/>
          <w:szCs w:val="18"/>
          <w:color w:val="4F4F4D"/>
          <w:spacing w:val="0"/>
          <w:w w:val="100"/>
          <w:position w:val="3"/>
        </w:rPr>
        <w:t>57</w:t>
      </w:r>
      <w:r>
        <w:rPr>
          <w:rFonts w:ascii="Arial" w:hAnsi="Arial" w:cs="Arial" w:eastAsia="Arial"/>
          <w:sz w:val="18"/>
          <w:szCs w:val="18"/>
          <w:color w:val="4F4F4D"/>
          <w:spacing w:val="-16"/>
          <w:w w:val="100"/>
          <w:position w:val="3"/>
        </w:rPr>
        <w:t> </w:t>
      </w:r>
      <w:r>
        <w:rPr>
          <w:rFonts w:ascii="Arial" w:hAnsi="Arial" w:cs="Arial" w:eastAsia="Arial"/>
          <w:sz w:val="18"/>
          <w:szCs w:val="18"/>
          <w:color w:val="4F4F4D"/>
          <w:spacing w:val="0"/>
          <w:w w:val="100"/>
          <w:position w:val="3"/>
        </w:rPr>
        <w:tab/>
      </w:r>
      <w:r>
        <w:rPr>
          <w:rFonts w:ascii="Arial" w:hAnsi="Arial" w:cs="Arial" w:eastAsia="Arial"/>
          <w:sz w:val="18"/>
          <w:szCs w:val="18"/>
          <w:color w:val="4F4F4D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8"/>
          <w:szCs w:val="18"/>
          <w:color w:val="4F4F4D"/>
          <w:spacing w:val="0"/>
          <w:w w:val="138"/>
          <w:position w:val="7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20" w:lineRule="exact"/>
        <w:ind w:left="1865" w:right="-75"/>
        <w:jc w:val="left"/>
        <w:tabs>
          <w:tab w:pos="364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</w:rPr>
        <w:t>60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-7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</w:rPr>
      </w:r>
      <w:r>
        <w:rPr>
          <w:rFonts w:ascii="Times New Roman" w:hAnsi="Times New Roman" w:cs="Times New Roman" w:eastAsia="Times New Roman"/>
          <w:sz w:val="19"/>
          <w:szCs w:val="19"/>
          <w:color w:val="4F4F4D"/>
          <w:spacing w:val="0"/>
          <w:w w:val="131"/>
          <w:position w:val="4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624" w:lineRule="exact"/>
        <w:ind w:left="173" w:right="-132"/>
        <w:jc w:val="left"/>
        <w:rPr>
          <w:rFonts w:ascii="Arial" w:hAnsi="Arial" w:cs="Arial" w:eastAsia="Arial"/>
          <w:sz w:val="61"/>
          <w:szCs w:val="61"/>
        </w:rPr>
      </w:pPr>
      <w:rPr/>
      <w:r>
        <w:rPr/>
        <w:br w:type="column"/>
      </w:r>
      <w:r>
        <w:rPr>
          <w:rFonts w:ascii="Arial" w:hAnsi="Arial" w:cs="Arial" w:eastAsia="Arial"/>
          <w:sz w:val="61"/>
          <w:szCs w:val="61"/>
          <w:color w:val="343433"/>
          <w:spacing w:val="0"/>
          <w:w w:val="346"/>
        </w:rPr>
        <w:t>I</w:t>
      </w:r>
      <w:r>
        <w:rPr>
          <w:rFonts w:ascii="Arial" w:hAnsi="Arial" w:cs="Arial" w:eastAsia="Arial"/>
          <w:sz w:val="61"/>
          <w:szCs w:val="61"/>
          <w:color w:val="000000"/>
          <w:spacing w:val="0"/>
          <w:w w:val="100"/>
        </w:rPr>
      </w:r>
    </w:p>
    <w:p>
      <w:pPr>
        <w:spacing w:before="4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61"/>
          <w:szCs w:val="61"/>
        </w:rPr>
      </w:pPr>
      <w:rPr/>
      <w:r>
        <w:rPr>
          <w:rFonts w:ascii="Arial" w:hAnsi="Arial" w:cs="Arial" w:eastAsia="Arial"/>
          <w:sz w:val="61"/>
          <w:szCs w:val="61"/>
          <w:color w:val="9E9C9C"/>
          <w:spacing w:val="-47"/>
          <w:w w:val="46"/>
        </w:rPr>
        <w:t>'</w:t>
      </w:r>
      <w:r>
        <w:rPr>
          <w:rFonts w:ascii="Arial" w:hAnsi="Arial" w:cs="Arial" w:eastAsia="Arial"/>
          <w:sz w:val="61"/>
          <w:szCs w:val="61"/>
          <w:color w:val="343433"/>
          <w:spacing w:val="34"/>
          <w:w w:val="33"/>
        </w:rPr>
        <w:t>•</w:t>
      </w:r>
      <w:r>
        <w:rPr>
          <w:rFonts w:ascii="Arial" w:hAnsi="Arial" w:cs="Arial" w:eastAsia="Arial"/>
          <w:sz w:val="61"/>
          <w:szCs w:val="61"/>
          <w:color w:val="7C7C7C"/>
          <w:spacing w:val="-121"/>
          <w:w w:val="59"/>
          <w:b/>
          <w:bCs/>
        </w:rPr>
        <w:t>.</w:t>
      </w:r>
      <w:r>
        <w:rPr>
          <w:rFonts w:ascii="Arial" w:hAnsi="Arial" w:cs="Arial" w:eastAsia="Arial"/>
          <w:sz w:val="61"/>
          <w:szCs w:val="61"/>
          <w:color w:val="343433"/>
          <w:spacing w:val="0"/>
          <w:w w:val="105"/>
          <w:b/>
          <w:bCs/>
        </w:rPr>
        <w:t>1</w:t>
      </w:r>
      <w:r>
        <w:rPr>
          <w:rFonts w:ascii="Arial" w:hAnsi="Arial" w:cs="Arial" w:eastAsia="Arial"/>
          <w:sz w:val="61"/>
          <w:szCs w:val="61"/>
          <w:color w:val="000000"/>
          <w:spacing w:val="0"/>
          <w:w w:val="100"/>
        </w:rPr>
      </w:r>
    </w:p>
    <w:p>
      <w:pPr>
        <w:spacing w:before="0" w:after="0" w:line="684" w:lineRule="exact"/>
        <w:ind w:left="14" w:right="-20"/>
        <w:jc w:val="left"/>
        <w:rPr>
          <w:rFonts w:ascii="Arial" w:hAnsi="Arial" w:cs="Arial" w:eastAsia="Arial"/>
          <w:sz w:val="61"/>
          <w:szCs w:val="61"/>
        </w:rPr>
      </w:pPr>
      <w:rPr/>
      <w:r>
        <w:rPr>
          <w:rFonts w:ascii="Arial" w:hAnsi="Arial" w:cs="Arial" w:eastAsia="Arial"/>
          <w:sz w:val="61"/>
          <w:szCs w:val="61"/>
          <w:color w:val="B8B8B8"/>
          <w:spacing w:val="6"/>
          <w:w w:val="35"/>
          <w:b/>
          <w:bCs/>
          <w:position w:val="-1"/>
        </w:rPr>
        <w:t>-</w:t>
      </w:r>
      <w:r>
        <w:rPr>
          <w:rFonts w:ascii="Arial" w:hAnsi="Arial" w:cs="Arial" w:eastAsia="Arial"/>
          <w:sz w:val="61"/>
          <w:szCs w:val="61"/>
          <w:color w:val="9E9C9C"/>
          <w:spacing w:val="-39"/>
          <w:w w:val="51"/>
          <w:b/>
          <w:bCs/>
          <w:position w:val="-1"/>
        </w:rPr>
        <w:t>.</w:t>
      </w:r>
      <w:r>
        <w:rPr>
          <w:rFonts w:ascii="Arial" w:hAnsi="Arial" w:cs="Arial" w:eastAsia="Arial"/>
          <w:sz w:val="61"/>
          <w:szCs w:val="61"/>
          <w:color w:val="343433"/>
          <w:spacing w:val="0"/>
          <w:w w:val="88"/>
          <w:b/>
          <w:bCs/>
          <w:position w:val="-1"/>
        </w:rPr>
        <w:t>J</w:t>
      </w:r>
      <w:r>
        <w:rPr>
          <w:rFonts w:ascii="Arial" w:hAnsi="Arial" w:cs="Arial" w:eastAsia="Arial"/>
          <w:sz w:val="61"/>
          <w:szCs w:val="61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520" w:right="-160"/>
          <w:cols w:num="4" w:equalWidth="0">
            <w:col w:w="2189" w:space="568"/>
            <w:col w:w="761" w:space="679"/>
            <w:col w:w="3785" w:space="2119"/>
            <w:col w:w="779"/>
          </w:cols>
        </w:sectPr>
      </w:pPr>
      <w:rPr/>
    </w:p>
    <w:p>
      <w:pPr>
        <w:spacing w:before="64" w:after="0" w:line="240" w:lineRule="auto"/>
        <w:ind w:left="366" w:right="-81"/>
        <w:jc w:val="left"/>
        <w:tabs>
          <w:tab w:pos="1560" w:val="left"/>
          <w:tab w:pos="2780" w:val="left"/>
          <w:tab w:pos="4240" w:val="left"/>
        </w:tabs>
        <w:rPr>
          <w:rFonts w:ascii="Courier New" w:hAnsi="Courier New" w:cs="Courier New" w:eastAsia="Courier New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0"/>
          <w:w w:val="100"/>
          <w:position w:val="-5"/>
        </w:rPr>
        <w:t>7</w:t>
      </w:r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-30"/>
          <w:w w:val="100"/>
          <w:position w:val="-5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0"/>
          <w:w w:val="100"/>
          <w:position w:val="-5"/>
        </w:rPr>
        <w:tab/>
      </w:r>
      <w:r>
        <w:rPr>
          <w:rFonts w:ascii="Times New Roman" w:hAnsi="Times New Roman" w:cs="Times New Roman" w:eastAsia="Times New Roman"/>
          <w:sz w:val="19"/>
          <w:szCs w:val="19"/>
          <w:color w:val="343433"/>
          <w:spacing w:val="0"/>
          <w:w w:val="100"/>
          <w:position w:val="-5"/>
        </w:rPr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00"/>
          <w:position w:val="-4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-23"/>
          <w:w w:val="100"/>
          <w:position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00"/>
          <w:position w:val="-4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343433"/>
          <w:spacing w:val="0"/>
          <w:w w:val="100"/>
          <w:position w:val="-4"/>
        </w:rPr>
      </w:r>
      <w:r>
        <w:rPr>
          <w:rFonts w:ascii="Courier New" w:hAnsi="Courier New" w:cs="Courier New" w:eastAsia="Courier New"/>
          <w:sz w:val="20"/>
          <w:szCs w:val="20"/>
          <w:color w:val="4F4F4D"/>
          <w:spacing w:val="0"/>
          <w:w w:val="100"/>
          <w:position w:val="0"/>
        </w:rPr>
        <w:t>16</w:t>
      </w:r>
      <w:r>
        <w:rPr>
          <w:rFonts w:ascii="Courier New" w:hAnsi="Courier New" w:cs="Courier New" w:eastAsia="Courier New"/>
          <w:sz w:val="20"/>
          <w:szCs w:val="20"/>
          <w:color w:val="4F4F4D"/>
          <w:spacing w:val="14"/>
          <w:w w:val="100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22"/>
          <w:w w:val="122"/>
          <w:position w:val="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343433"/>
          <w:spacing w:val="-12"/>
          <w:w w:val="122"/>
          <w:position w:val="0"/>
        </w:rPr>
        <w:t>/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22"/>
          <w:position w:val="0"/>
        </w:rPr>
        <w:t>8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-137"/>
          <w:w w:val="122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0"/>
        </w:rPr>
        <w:tab/>
      </w:r>
      <w:r>
        <w:rPr>
          <w:rFonts w:ascii="Courier New" w:hAnsi="Courier New" w:cs="Courier New" w:eastAsia="Courier New"/>
          <w:sz w:val="19"/>
          <w:szCs w:val="19"/>
          <w:color w:val="4F4F4D"/>
          <w:spacing w:val="0"/>
          <w:w w:val="100"/>
          <w:position w:val="0"/>
        </w:rPr>
      </w:r>
      <w:r>
        <w:rPr>
          <w:rFonts w:ascii="Courier New" w:hAnsi="Courier New" w:cs="Courier New" w:eastAsia="Courier New"/>
          <w:sz w:val="22"/>
          <w:szCs w:val="22"/>
          <w:color w:val="4F4F4D"/>
          <w:spacing w:val="-15"/>
          <w:w w:val="97"/>
          <w:position w:val="2"/>
        </w:rPr>
        <w:t>5</w:t>
      </w:r>
      <w:r>
        <w:rPr>
          <w:rFonts w:ascii="Courier New" w:hAnsi="Courier New" w:cs="Courier New" w:eastAsia="Courier New"/>
          <w:sz w:val="22"/>
          <w:szCs w:val="22"/>
          <w:color w:val="343433"/>
          <w:spacing w:val="0"/>
          <w:w w:val="113"/>
          <w:position w:val="2"/>
        </w:rPr>
        <w:t>4</w:t>
      </w:r>
      <w:r>
        <w:rPr>
          <w:rFonts w:ascii="Courier New" w:hAnsi="Courier New" w:cs="Courier New" w:eastAsia="Courier New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0" w:after="0" w:line="621" w:lineRule="exact"/>
        <w:ind w:right="-133"/>
        <w:jc w:val="left"/>
        <w:tabs>
          <w:tab w:pos="1780" w:val="left"/>
          <w:tab w:pos="4200" w:val="left"/>
        </w:tabs>
        <w:rPr>
          <w:rFonts w:ascii="Arial" w:hAnsi="Arial" w:cs="Arial" w:eastAsia="Arial"/>
          <w:sz w:val="61"/>
          <w:szCs w:val="61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29"/>
        </w:rPr>
        <w:t>60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-80"/>
          <w:w w:val="100"/>
          <w:position w:val="29"/>
        </w:rPr>
        <w:t> </w:t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29"/>
        </w:rPr>
        <w:tab/>
      </w:r>
      <w:r>
        <w:rPr>
          <w:rFonts w:ascii="Courier New" w:hAnsi="Courier New" w:cs="Courier New" w:eastAsia="Courier New"/>
          <w:sz w:val="19"/>
          <w:szCs w:val="19"/>
          <w:color w:val="606060"/>
          <w:spacing w:val="0"/>
          <w:w w:val="100"/>
          <w:position w:val="29"/>
        </w:rPr>
      </w:r>
      <w:r>
        <w:rPr>
          <w:rFonts w:ascii="Times New Roman" w:hAnsi="Times New Roman" w:cs="Times New Roman" w:eastAsia="Times New Roman"/>
          <w:sz w:val="18"/>
          <w:szCs w:val="18"/>
          <w:color w:val="606060"/>
          <w:spacing w:val="0"/>
          <w:w w:val="149"/>
          <w:position w:val="35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606060"/>
          <w:spacing w:val="0"/>
          <w:w w:val="100"/>
          <w:position w:val="35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606060"/>
          <w:spacing w:val="0"/>
          <w:w w:val="100"/>
          <w:position w:val="35"/>
        </w:rPr>
      </w:r>
      <w:r>
        <w:rPr>
          <w:rFonts w:ascii="Arial" w:hAnsi="Arial" w:cs="Arial" w:eastAsia="Arial"/>
          <w:sz w:val="61"/>
          <w:szCs w:val="61"/>
          <w:color w:val="343433"/>
          <w:spacing w:val="0"/>
          <w:w w:val="346"/>
          <w:position w:val="-1"/>
        </w:rPr>
        <w:t>I</w:t>
      </w:r>
      <w:r>
        <w:rPr>
          <w:rFonts w:ascii="Arial" w:hAnsi="Arial" w:cs="Arial" w:eastAsia="Arial"/>
          <w:sz w:val="61"/>
          <w:szCs w:val="61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520" w:right="-160"/>
          <w:cols w:num="2" w:equalWidth="0">
            <w:col w:w="4503" w:space="1566"/>
            <w:col w:w="4811"/>
          </w:cols>
        </w:sectPr>
      </w:pPr>
      <w:rPr/>
    </w:p>
    <w:p>
      <w:pPr>
        <w:spacing w:before="63" w:after="0" w:line="240" w:lineRule="auto"/>
        <w:ind w:left="374" w:right="-20"/>
        <w:jc w:val="left"/>
        <w:tabs>
          <w:tab w:pos="522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/>
        <w:pict>
          <v:group style="position:absolute;margin-left:0pt;margin-top:1.98pt;width:612pt;height:372.96pt;mso-position-horizontal-relative:page;mso-position-vertical-relative:page;z-index:-4528" coordorigin="0,40" coordsize="12240,7459">
            <v:group style="position:absolute;left:0;top:108;width:12240;height:2" coordorigin="0,108" coordsize="12240,2">
              <v:shape style="position:absolute;left:0;top:108;width:12240;height:2" coordorigin="0,108" coordsize="12240,0" path="m0,108l12240,108e" filled="f" stroked="t" strokeweight="5.04pt" strokecolor="#282823">
                <v:path arrowok="t"/>
              </v:shape>
            </v:group>
            <v:group style="position:absolute;left:12215;top:58;width:2;height:7423" coordorigin="12215,58" coordsize="2,7423">
              <v:shape style="position:absolute;left:12215;top:58;width:2;height:7423" coordorigin="12215,58" coordsize="0,7423" path="m12215,7481l12215,58e" filled="f" stroked="t" strokeweight="1.8pt" strokecolor="#2B2B2B">
                <v:path arrowok="t"/>
              </v:shape>
            </v:group>
            <w10:wrap type="none"/>
          </v:group>
        </w:pict>
      </w:r>
      <w:r>
        <w:rPr/>
        <w:pict>
          <v:group style="position:absolute;margin-left:0pt;margin-top:740.159973pt;width:.1pt;height:48.96pt;mso-position-horizontal-relative:page;mso-position-vertical-relative:page;z-index:-4527" coordorigin="0,14803" coordsize="2,979">
            <v:shape style="position:absolute;left:0;top:14803;width:2;height:979" coordorigin="0,14803" coordsize="0,979" path="m0,15782l0,14803e" filled="f" stroked="t" strokeweight="0pt" strokecolor="#9E9C9C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90.400024pt;margin-top:9.399385pt;width:28.337101pt;height:31pt;mso-position-horizontal-relative:page;mso-position-vertical-relative:paragraph;z-index:-4515" type="#_x0000_t202" filled="f" stroked="f">
            <v:textbox inset="0,0,0,0">
              <w:txbxContent>
                <w:p>
                  <w:pPr>
                    <w:spacing w:before="0" w:after="0" w:line="620" w:lineRule="exact"/>
                    <w:ind w:right="-133"/>
                    <w:jc w:val="left"/>
                    <w:rPr>
                      <w:rFonts w:ascii="Arial" w:hAnsi="Arial" w:cs="Arial" w:eastAsia="Arial"/>
                      <w:sz w:val="62"/>
                      <w:szCs w:val="62"/>
                    </w:rPr>
                  </w:pPr>
                  <w:rPr/>
                  <w:r>
                    <w:rPr>
                      <w:rFonts w:ascii="Arial" w:hAnsi="Arial" w:cs="Arial" w:eastAsia="Arial"/>
                      <w:sz w:val="62"/>
                      <w:szCs w:val="62"/>
                      <w:color w:val="343433"/>
                      <w:spacing w:val="0"/>
                      <w:w w:val="328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2"/>
                      <w:szCs w:val="62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hyperlink r:id="rId9">
        <w:r>
          <w:rPr>
            <w:rFonts w:ascii="Courier New" w:hAnsi="Courier New" w:cs="Courier New" w:eastAsia="Courier New"/>
            <w:sz w:val="19"/>
            <w:szCs w:val="19"/>
            <w:color w:val="4F4F4D"/>
            <w:spacing w:val="0"/>
            <w:w w:val="107"/>
          </w:rPr>
          <w:t>dlkbev@spr</w:t>
        </w:r>
        <w:r>
          <w:rPr>
            <w:rFonts w:ascii="Courier New" w:hAnsi="Courier New" w:cs="Courier New" w:eastAsia="Courier New"/>
            <w:sz w:val="19"/>
            <w:szCs w:val="19"/>
            <w:color w:val="4F4F4D"/>
            <w:spacing w:val="-18"/>
            <w:w w:val="107"/>
          </w:rPr>
          <w:t>y</w:t>
        </w:r>
        <w:r>
          <w:rPr>
            <w:rFonts w:ascii="Courier New" w:hAnsi="Courier New" w:cs="Courier New" w:eastAsia="Courier New"/>
            <w:sz w:val="19"/>
            <w:szCs w:val="19"/>
            <w:color w:val="343433"/>
            <w:spacing w:val="-15"/>
            <w:w w:val="107"/>
          </w:rPr>
          <w:t>n</w:t>
        </w:r>
        <w:r>
          <w:rPr>
            <w:rFonts w:ascii="Courier New" w:hAnsi="Courier New" w:cs="Courier New" w:eastAsia="Courier New"/>
            <w:sz w:val="19"/>
            <w:szCs w:val="19"/>
            <w:color w:val="606060"/>
            <w:spacing w:val="0"/>
            <w:w w:val="107"/>
          </w:rPr>
          <w:t>et.com</w:t>
        </w:r>
        <w:r>
          <w:rPr>
            <w:rFonts w:ascii="Courier New" w:hAnsi="Courier New" w:cs="Courier New" w:eastAsia="Courier New"/>
            <w:sz w:val="19"/>
            <w:szCs w:val="19"/>
            <w:color w:val="606060"/>
            <w:spacing w:val="-106"/>
            <w:w w:val="107"/>
          </w:rPr>
          <w:t> </w:t>
        </w:r>
        <w:r>
          <w:rPr>
            <w:rFonts w:ascii="Courier New" w:hAnsi="Courier New" w:cs="Courier New" w:eastAsia="Courier New"/>
            <w:sz w:val="19"/>
            <w:szCs w:val="19"/>
            <w:color w:val="606060"/>
            <w:spacing w:val="0"/>
            <w:w w:val="100"/>
          </w:rPr>
          <w:tab/>
        </w:r>
        <w:r>
          <w:rPr>
            <w:rFonts w:ascii="Courier New" w:hAnsi="Courier New" w:cs="Courier New" w:eastAsia="Courier New"/>
            <w:sz w:val="19"/>
            <w:szCs w:val="19"/>
            <w:color w:val="606060"/>
            <w:spacing w:val="0"/>
            <w:w w:val="100"/>
          </w:rPr>
        </w:r>
      </w:hyperlink>
      <w:r>
        <w:rPr>
          <w:rFonts w:ascii="Times New Roman" w:hAnsi="Times New Roman" w:cs="Times New Roman" w:eastAsia="Times New Roman"/>
          <w:sz w:val="19"/>
          <w:szCs w:val="19"/>
          <w:color w:val="7C7C7C"/>
          <w:spacing w:val="0"/>
          <w:w w:val="131"/>
          <w:position w:val="9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520" w:right="0"/>
        </w:sectPr>
      </w:pPr>
      <w:rPr/>
    </w:p>
    <w:p>
      <w:pPr>
        <w:spacing w:before="40" w:after="0" w:line="240" w:lineRule="auto"/>
        <w:ind w:left="137" w:right="-20"/>
        <w:jc w:val="left"/>
        <w:rPr>
          <w:rFonts w:ascii="Courier New" w:hAnsi="Courier New" w:cs="Courier New" w:eastAsia="Courier New"/>
          <w:sz w:val="71"/>
          <w:szCs w:val="71"/>
        </w:rPr>
      </w:pPr>
      <w:rPr/>
      <w:r>
        <w:rPr>
          <w:rFonts w:ascii="Courier New" w:hAnsi="Courier New" w:cs="Courier New" w:eastAsia="Courier New"/>
          <w:sz w:val="71"/>
          <w:szCs w:val="71"/>
          <w:color w:val="0E0E0E"/>
          <w:spacing w:val="38"/>
          <w:w w:val="65"/>
          <w:b/>
          <w:bCs/>
        </w:rPr>
        <w:t>I</w:t>
      </w:r>
      <w:r>
        <w:rPr>
          <w:rFonts w:ascii="Courier New" w:hAnsi="Courier New" w:cs="Courier New" w:eastAsia="Courier New"/>
          <w:sz w:val="71"/>
          <w:szCs w:val="71"/>
          <w:color w:val="BCBCBC"/>
          <w:spacing w:val="0"/>
          <w:w w:val="34"/>
          <w:b/>
          <w:bCs/>
        </w:rPr>
        <w:t>.</w:t>
      </w:r>
      <w:r>
        <w:rPr>
          <w:rFonts w:ascii="Courier New" w:hAnsi="Courier New" w:cs="Courier New" w:eastAsia="Courier New"/>
          <w:sz w:val="71"/>
          <w:szCs w:val="71"/>
          <w:color w:val="000000"/>
          <w:spacing w:val="0"/>
          <w:w w:val="10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2" w:right="-20"/>
        <w:jc w:val="left"/>
        <w:rPr>
          <w:rFonts w:ascii="Arial" w:hAnsi="Arial" w:cs="Arial" w:eastAsia="Arial"/>
          <w:sz w:val="60"/>
          <w:szCs w:val="60"/>
        </w:rPr>
      </w:pPr>
      <w:rPr/>
      <w:r>
        <w:rPr>
          <w:rFonts w:ascii="Arial" w:hAnsi="Arial" w:cs="Arial" w:eastAsia="Arial"/>
          <w:sz w:val="60"/>
          <w:szCs w:val="60"/>
          <w:color w:val="0E0E0E"/>
          <w:spacing w:val="0"/>
          <w:w w:val="364"/>
        </w:rPr>
        <w:t>I</w:t>
      </w:r>
      <w:r>
        <w:rPr>
          <w:rFonts w:ascii="Arial" w:hAnsi="Arial" w:cs="Arial" w:eastAsia="Arial"/>
          <w:sz w:val="60"/>
          <w:szCs w:val="60"/>
          <w:color w:val="000000"/>
          <w:spacing w:val="0"/>
          <w:w w:val="100"/>
        </w:rPr>
      </w:r>
    </w:p>
    <w:p>
      <w:pPr>
        <w:spacing w:before="14" w:after="0" w:line="182" w:lineRule="exact"/>
        <w:ind w:left="1591" w:right="-145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43"/>
          <w:b/>
          <w:bCs/>
          <w:position w:val="-2"/>
        </w:rPr>
        <w:t>Pipe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52"/>
          <w:w w:val="143"/>
          <w:b/>
          <w:bCs/>
          <w:position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43"/>
          <w:b/>
          <w:bCs/>
          <w:position w:val="-2"/>
        </w:rPr>
        <w:t>Size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43"/>
          <w:b/>
          <w:bCs/>
          <w:position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18"/>
          <w:w w:val="143"/>
          <w:b/>
          <w:bCs/>
          <w:position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43"/>
          <w:b/>
          <w:bCs/>
          <w:position w:val="-2"/>
        </w:rPr>
        <w:t>Thicknes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43"/>
          <w:b/>
          <w:bCs/>
          <w:position w:val="-2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-21"/>
          <w:w w:val="143"/>
          <w:b/>
          <w:bCs/>
          <w:position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43"/>
          <w:b/>
          <w:bCs/>
          <w:position w:val="-2"/>
        </w:rPr>
        <w:t>Diameter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598" w:lineRule="exact"/>
        <w:ind w:left="122" w:right="-20"/>
        <w:jc w:val="left"/>
        <w:rPr>
          <w:rFonts w:ascii="Arial" w:hAnsi="Arial" w:cs="Arial" w:eastAsia="Arial"/>
          <w:sz w:val="61"/>
          <w:szCs w:val="61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2.599998pt;margin-top:10.164179pt;width:387.490007pt;height:161.875318pt;mso-position-horizontal-relative:page;mso-position-vertical-relative:paragraph;z-index:-4512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38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78" w:after="0" w:line="240" w:lineRule="auto"/>
                          <w:ind w:left="62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424"/>
                            <w:spacing w:val="0"/>
                            <w:w w:val="128"/>
                            <w:b/>
                            <w:bCs/>
                          </w:rPr>
                          <w:t>8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right="35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06"/>
                            <w:b/>
                            <w:bCs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07"/>
                            <w:b/>
                            <w:bCs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9" w:after="0" w:line="240" w:lineRule="auto"/>
                          <w:ind w:left="317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4"/>
                          </w:rPr>
                          <w:t>16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9" w:after="0" w:line="240" w:lineRule="auto"/>
                          <w:ind w:left="68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5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10" w:lineRule="exact"/>
                          <w:jc w:val="left"/>
                          <w:rPr>
                            <w:sz w:val="11"/>
                            <w:szCs w:val="11"/>
                          </w:rPr>
                        </w:pPr>
                        <w:rPr/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spacing w:before="0" w:after="0" w:line="225" w:lineRule="exact"/>
                          <w:ind w:left="369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626462"/>
                            <w:spacing w:val="0"/>
                            <w:w w:val="106"/>
                            <w:position w:val="1"/>
                          </w:rPr>
                          <w:t>54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10" w:lineRule="exact"/>
                          <w:jc w:val="left"/>
                          <w:rPr>
                            <w:sz w:val="11"/>
                            <w:szCs w:val="11"/>
                          </w:rPr>
                        </w:pPr>
                        <w:rPr/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spacing w:before="0" w:after="0" w:line="225" w:lineRule="exact"/>
                          <w:ind w:left="526" w:right="701"/>
                          <w:jc w:val="center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17"/>
                            <w:position w:val="1"/>
                          </w:rPr>
                          <w:t>60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42" w:type="dxa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150" w:lineRule="exact"/>
                          <w:jc w:val="left"/>
                          <w:rPr>
                            <w:sz w:val="15"/>
                            <w:szCs w:val="15"/>
                          </w:rPr>
                        </w:pPr>
                        <w:rPr/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right="24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17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46" w:after="0" w:line="240" w:lineRule="auto"/>
                          <w:ind w:right="35"/>
                          <w:jc w:val="righ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444444"/>
                            <w:spacing w:val="0"/>
                            <w:w w:val="108"/>
                          </w:rPr>
                          <w:t>3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26" w:after="0" w:line="240" w:lineRule="auto"/>
                          <w:ind w:right="20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45454"/>
                            <w:spacing w:val="0"/>
                            <w:w w:val="138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30" w:after="0" w:line="200" w:lineRule="exact"/>
                          <w:ind w:right="23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27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7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9" w:lineRule="exact"/>
                          <w:ind w:left="62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42424"/>
                            <w:spacing w:val="0"/>
                            <w:w w:val="134"/>
                          </w:rPr>
                          <w:t>9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" w:after="0" w:line="240" w:lineRule="auto"/>
                          <w:ind w:right="20"/>
                          <w:jc w:val="righ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424"/>
                            <w:spacing w:val="0"/>
                            <w:w w:val="169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310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8"/>
                          </w:rPr>
                          <w:t>16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68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5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0" w:after="0" w:line="240" w:lineRule="auto"/>
                          <w:ind w:left="369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626462"/>
                            <w:spacing w:val="-19"/>
                            <w:w w:val="116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5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0" w:after="0" w:line="240" w:lineRule="auto"/>
                          <w:ind w:left="522" w:right="706"/>
                          <w:jc w:val="center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13"/>
                          </w:rPr>
                          <w:t>60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42" w:type="dxa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4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242424"/>
                            <w:spacing w:val="0"/>
                            <w:w w:val="112"/>
                            <w:b/>
                            <w:bCs/>
                            <w:position w:val="2"/>
                          </w:rPr>
                          <w:t>10</w:t>
                        </w: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1" w:after="0" w:line="240" w:lineRule="auto"/>
                          <w:ind w:right="37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17"/>
                            <w:b/>
                            <w:bCs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1" w:after="0" w:line="240" w:lineRule="auto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05"/>
                            <w:b/>
                            <w:bCs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" w:after="0" w:line="240" w:lineRule="auto"/>
                          <w:ind w:left="310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4"/>
                          </w:rPr>
                          <w:t>16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" w:after="0" w:line="240" w:lineRule="auto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5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0" w:after="0" w:line="240" w:lineRule="auto"/>
                          <w:ind w:left="369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2"/>
                          </w:rPr>
                          <w:t>54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0" w:after="0" w:line="240" w:lineRule="auto"/>
                          <w:ind w:left="519" w:right="708"/>
                          <w:jc w:val="center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17"/>
                          </w:rPr>
                          <w:t>60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42" w:type="dxa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8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242424"/>
                            <w:spacing w:val="0"/>
                            <w:w w:val="116"/>
                            <w:b/>
                            <w:bCs/>
                            <w:position w:val="1"/>
                          </w:rPr>
                          <w:t>11</w:t>
                        </w: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right="54"/>
                          <w:jc w:val="righ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424"/>
                            <w:spacing w:val="0"/>
                            <w:w w:val="123"/>
                            <w:b/>
                            <w:bCs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9" w:lineRule="exact"/>
                          <w:ind w:left="310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4"/>
                            <w:position w:val="2"/>
                          </w:rPr>
                          <w:t>16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9" w:lineRule="exact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5"/>
                            <w:position w:val="2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" w:after="0" w:line="240" w:lineRule="auto"/>
                          <w:ind w:left="369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2"/>
                          </w:rPr>
                          <w:t>54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" w:after="0" w:line="240" w:lineRule="auto"/>
                          <w:ind w:left="517" w:right="715"/>
                          <w:jc w:val="center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13"/>
                          </w:rPr>
                          <w:t>60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42" w:type="dxa"/>
                        <w:vMerge/>
                        <w:tcBorders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5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07"/>
                            <w:b/>
                            <w:bCs/>
                            <w:position w:val="2"/>
                          </w:rPr>
                          <w:t>12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" w:after="0" w:line="240" w:lineRule="auto"/>
                          <w:ind w:right="-8"/>
                          <w:jc w:val="righ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424"/>
                            <w:spacing w:val="0"/>
                            <w:w w:val="189"/>
                            <w:b/>
                            <w:bCs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" w:after="0" w:line="240" w:lineRule="auto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09"/>
                            <w:b/>
                            <w:bCs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22" w:lineRule="exact"/>
                          <w:ind w:left="303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545454"/>
                            <w:spacing w:val="0"/>
                            <w:w w:val="108"/>
                            <w:position w:val="2"/>
                          </w:rPr>
                          <w:t>16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22" w:lineRule="exact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5"/>
                            <w:position w:val="2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0" w:after="0" w:line="240" w:lineRule="auto"/>
                          <w:ind w:left="369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545454"/>
                            <w:spacing w:val="0"/>
                            <w:w w:val="100"/>
                          </w:rPr>
                          <w:t>54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0" w:after="0" w:line="240" w:lineRule="auto"/>
                          <w:ind w:left="519" w:right="718"/>
                          <w:jc w:val="center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545454"/>
                            <w:spacing w:val="0"/>
                            <w:w w:val="113"/>
                          </w:rPr>
                          <w:t>60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40" w:lineRule="auto"/>
                          <w:ind w:right="23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27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2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67" w:lineRule="exact"/>
                          <w:ind w:left="62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424"/>
                            <w:spacing w:val="0"/>
                            <w:w w:val="117"/>
                            <w:b/>
                            <w:bCs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1" w:lineRule="exact"/>
                          <w:ind w:right="52"/>
                          <w:jc w:val="righ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424"/>
                            <w:spacing w:val="0"/>
                            <w:w w:val="148"/>
                            <w:b/>
                            <w:bCs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9" w:lineRule="exact"/>
                          <w:ind w:left="296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4"/>
                            <w:position w:val="2"/>
                          </w:rPr>
                          <w:t>17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9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545454"/>
                            <w:spacing w:val="0"/>
                            <w:w w:val="107"/>
                            <w:position w:val="2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5" w:lineRule="exact"/>
                          <w:ind w:left="369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23"/>
                          </w:rPr>
                          <w:t>57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5" w:lineRule="exact"/>
                          <w:ind w:left="6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42424"/>
                            <w:spacing w:val="-5"/>
                            <w:w w:val="183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45454"/>
                            <w:spacing w:val="0"/>
                            <w:w w:val="161"/>
                          </w:rPr>
                          <w:t>/4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5" w:lineRule="exact"/>
                          <w:ind w:left="521" w:right="744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45454"/>
                            <w:spacing w:val="0"/>
                            <w:w w:val="137"/>
                          </w:rPr>
                          <w:t>63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9" w:after="0" w:line="240" w:lineRule="auto"/>
                          <w:ind w:right="32"/>
                          <w:jc w:val="righ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444444"/>
                            <w:spacing w:val="0"/>
                            <w:w w:val="124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0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2" w:lineRule="exact"/>
                          <w:ind w:left="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42424"/>
                            <w:spacing w:val="0"/>
                            <w:w w:val="117"/>
                            <w:b/>
                            <w:bCs/>
                          </w:rPr>
                          <w:t>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5" w:lineRule="exact"/>
                          <w:ind w:right="33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21"/>
                            <w:b/>
                            <w:bCs/>
                            <w:position w:val="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5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07"/>
                            <w:b/>
                            <w:bCs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8" w:lineRule="exact"/>
                          <w:ind w:left="303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242424"/>
                            <w:spacing w:val="-16"/>
                            <w:w w:val="105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15"/>
                            <w:position w:val="2"/>
                          </w:rPr>
                          <w:t>7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8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5"/>
                            <w:position w:val="2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" w:after="0" w:line="240" w:lineRule="auto"/>
                          <w:ind w:left="369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45454"/>
                            <w:spacing w:val="0"/>
                            <w:w w:val="123"/>
                          </w:rPr>
                          <w:t>57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" w:after="0" w:line="240" w:lineRule="auto"/>
                          <w:ind w:left="6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62"/>
                          </w:rPr>
                          <w:t>1/4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" w:after="0" w:line="240" w:lineRule="auto"/>
                          <w:ind w:left="521" w:right="751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45454"/>
                            <w:spacing w:val="0"/>
                            <w:w w:val="133"/>
                          </w:rPr>
                          <w:t>63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197" w:lineRule="exact"/>
                          <w:ind w:right="37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27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1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78" w:lineRule="exact"/>
                          <w:ind w:left="47" w:right="-2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424"/>
                            <w:spacing w:val="0"/>
                            <w:w w:val="100"/>
                            <w:b/>
                            <w:bCs/>
                          </w:rPr>
                          <w:t>B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0" w:lineRule="auto"/>
                          <w:ind w:right="54"/>
                          <w:jc w:val="righ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424"/>
                            <w:spacing w:val="0"/>
                            <w:w w:val="137"/>
                            <w:b/>
                            <w:bCs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5" w:lineRule="exact"/>
                          <w:ind w:left="296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33"/>
                          </w:rPr>
                          <w:t>17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26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5"/>
                            <w:position w:val="1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362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45454"/>
                            <w:spacing w:val="0"/>
                            <w:w w:val="128"/>
                          </w:rPr>
                          <w:t>57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6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59"/>
                          </w:rPr>
                          <w:t>1/4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521" w:right="751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45454"/>
                            <w:spacing w:val="0"/>
                            <w:w w:val="133"/>
                          </w:rPr>
                          <w:t>63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198" w:lineRule="exact"/>
                          <w:ind w:right="37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27"/>
                            <w:position w:val="-1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4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6" w:lineRule="exact"/>
                          <w:ind w:left="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42424"/>
                            <w:spacing w:val="0"/>
                            <w:w w:val="120"/>
                            <w:b/>
                            <w:bCs/>
                          </w:rPr>
                          <w:t>9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5" w:lineRule="exact"/>
                          <w:ind w:right="46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22"/>
                            <w:b/>
                            <w:bCs/>
                            <w:position w:val="1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5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09"/>
                            <w:b/>
                            <w:bCs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289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545454"/>
                            <w:spacing w:val="0"/>
                            <w:w w:val="104"/>
                          </w:rPr>
                          <w:t>17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5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8" w:after="0" w:line="240" w:lineRule="auto"/>
                          <w:ind w:left="355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45454"/>
                            <w:spacing w:val="0"/>
                            <w:w w:val="132"/>
                          </w:rPr>
                          <w:t>57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8" w:after="0" w:line="240" w:lineRule="auto"/>
                          <w:ind w:left="53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59"/>
                          </w:rPr>
                          <w:t>1/4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8" w:after="0" w:line="240" w:lineRule="auto"/>
                          <w:ind w:left="521" w:right="760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28"/>
                          </w:rPr>
                          <w:t>63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0" w:after="0" w:line="240" w:lineRule="auto"/>
                          <w:ind w:right="44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45454"/>
                            <w:spacing w:val="0"/>
                            <w:w w:val="127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3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242424"/>
                            <w:spacing w:val="0"/>
                            <w:w w:val="120"/>
                            <w:b/>
                            <w:bCs/>
                            <w:position w:val="1"/>
                          </w:rPr>
                          <w:t>10</w:t>
                        </w: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5" w:lineRule="exact"/>
                          <w:ind w:right="58"/>
                          <w:jc w:val="righ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424"/>
                            <w:spacing w:val="0"/>
                            <w:w w:val="149"/>
                            <w:b/>
                            <w:bCs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22" w:lineRule="exact"/>
                          <w:ind w:left="289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8"/>
                            <w:position w:val="2"/>
                          </w:rPr>
                          <w:t>17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22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5"/>
                            <w:position w:val="2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55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23"/>
                          </w:rPr>
                          <w:t>57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53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59"/>
                          </w:rPr>
                          <w:t>1/4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521" w:right="760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28"/>
                          </w:rPr>
                          <w:t>63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right="37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27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1" w:lineRule="exact"/>
                          <w:ind w:left="4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42424"/>
                            <w:spacing w:val="0"/>
                            <w:w w:val="137"/>
                            <w:b/>
                            <w:bCs/>
                          </w:rPr>
                          <w:t>11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0" w:lineRule="auto"/>
                          <w:ind w:right="67"/>
                          <w:jc w:val="righ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424"/>
                            <w:spacing w:val="0"/>
                            <w:w w:val="132"/>
                            <w:b/>
                            <w:bCs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0" w:lineRule="auto"/>
                          <w:ind w:left="40" w:right="-2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242424"/>
                            <w:spacing w:val="0"/>
                            <w:w w:val="118"/>
                            <w:b/>
                            <w:bCs/>
                          </w:rPr>
                          <w:t>'W2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0" w:lineRule="auto"/>
                          <w:ind w:left="289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4"/>
                          </w:rPr>
                          <w:t>17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7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3" w:after="0" w:line="240" w:lineRule="auto"/>
                          <w:ind w:left="355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23"/>
                          </w:rPr>
                          <w:t>57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3" w:after="0" w:line="240" w:lineRule="auto"/>
                          <w:ind w:left="46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59"/>
                          </w:rPr>
                          <w:t>1/4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3" w:after="0" w:line="240" w:lineRule="auto"/>
                          <w:ind w:left="514" w:right="758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45454"/>
                            <w:spacing w:val="0"/>
                            <w:w w:val="133"/>
                          </w:rPr>
                          <w:t>63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5" w:after="0" w:line="240" w:lineRule="auto"/>
                          <w:ind w:right="34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38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6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left="3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-51"/>
                            <w:w w:val="121"/>
                            <w:b/>
                            <w:bCs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BCBCBC"/>
                            <w:spacing w:val="-11"/>
                            <w:w w:val="51"/>
                            <w:b/>
                            <w:bCs/>
                            <w:position w:val="2"/>
                          </w:rPr>
                          <w:t>.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17"/>
                            <w:b/>
                            <w:bCs/>
                            <w:position w:val="2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67" w:lineRule="exact"/>
                          <w:ind w:right="74"/>
                          <w:jc w:val="righ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242424"/>
                            <w:spacing w:val="0"/>
                            <w:w w:val="139"/>
                            <w:b/>
                            <w:bCs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9" w:lineRule="exact"/>
                          <w:ind w:left="281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242424"/>
                            <w:spacing w:val="-18"/>
                            <w:w w:val="115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24"/>
                            <w:position w:val="2"/>
                          </w:rPr>
                          <w:t>7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9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44444"/>
                            <w:spacing w:val="0"/>
                            <w:w w:val="107"/>
                            <w:position w:val="2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5" w:lineRule="exact"/>
                          <w:ind w:left="340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32"/>
                          </w:rPr>
                          <w:t>57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5" w:lineRule="exact"/>
                          <w:ind w:left="46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55"/>
                          </w:rPr>
                          <w:t>1/4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5" w:lineRule="exact"/>
                          <w:ind w:left="506" w:right="758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37"/>
                          </w:rPr>
                          <w:t>63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0" w:after="0" w:line="240" w:lineRule="auto"/>
                          <w:ind w:right="41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44444"/>
                            <w:spacing w:val="0"/>
                            <w:w w:val="131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6" w:hRule="exact"/>
                    </w:trPr>
                    <w:tc>
                      <w:tcPr>
                        <w:tcW w:w="7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left="3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10"/>
                            <w:b/>
                            <w:bCs/>
                            <w:position w:val="2"/>
                          </w:rPr>
                          <w:t>14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71" w:lineRule="exact"/>
                          <w:ind w:right="20"/>
                          <w:jc w:val="righ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242424"/>
                            <w:spacing w:val="0"/>
                            <w:w w:val="186"/>
                            <w:b/>
                            <w:bCs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4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42424"/>
                            <w:spacing w:val="0"/>
                            <w:w w:val="107"/>
                            <w:b/>
                            <w:bCs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4" w:lineRule="exact"/>
                          <w:ind w:left="281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242424"/>
                            <w:spacing w:val="0"/>
                            <w:w w:val="129"/>
                          </w:rPr>
                          <w:t>17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1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242424"/>
                            <w:spacing w:val="-20"/>
                            <w:w w:val="124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545454"/>
                            <w:spacing w:val="0"/>
                            <w:w w:val="107"/>
                            <w:position w:val="2"/>
                          </w:rPr>
                          <w:t>/8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4" w:lineRule="exact"/>
                          <w:ind w:left="3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28"/>
                          </w:rPr>
                          <w:t>57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4" w:lineRule="exact"/>
                          <w:ind w:left="46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6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68"/>
                          </w:rPr>
                          <w:t>/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-34"/>
                            <w:w w:val="168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42424"/>
                            <w:spacing w:val="0"/>
                            <w:w w:val="10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4" w:lineRule="exact"/>
                          <w:ind w:left="506" w:right="766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33"/>
                          </w:rPr>
                          <w:t>63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right="52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44444"/>
                            <w:spacing w:val="0"/>
                            <w:w w:val="127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Arial" w:hAnsi="Arial" w:cs="Arial" w:eastAsia="Arial"/>
          <w:sz w:val="61"/>
          <w:szCs w:val="61"/>
          <w:color w:val="0E0E0E"/>
          <w:spacing w:val="0"/>
          <w:w w:val="420"/>
          <w:position w:val="1"/>
        </w:rPr>
        <w:t>I</w:t>
      </w:r>
      <w:r>
        <w:rPr>
          <w:rFonts w:ascii="Arial" w:hAnsi="Arial" w:cs="Arial" w:eastAsia="Arial"/>
          <w:sz w:val="61"/>
          <w:szCs w:val="61"/>
          <w:color w:val="000000"/>
          <w:spacing w:val="0"/>
          <w:w w:val="100"/>
          <w:position w:val="0"/>
        </w:rPr>
      </w:r>
    </w:p>
    <w:p>
      <w:pPr>
        <w:spacing w:before="39" w:after="0" w:line="240" w:lineRule="auto"/>
        <w:ind w:left="122" w:right="-20"/>
        <w:jc w:val="left"/>
        <w:rPr>
          <w:rFonts w:ascii="Arial" w:hAnsi="Arial" w:cs="Arial" w:eastAsia="Arial"/>
          <w:sz w:val="68"/>
          <w:szCs w:val="68"/>
        </w:rPr>
      </w:pPr>
      <w:rPr/>
      <w:r>
        <w:rPr>
          <w:rFonts w:ascii="Arial" w:hAnsi="Arial" w:cs="Arial" w:eastAsia="Arial"/>
          <w:sz w:val="68"/>
          <w:szCs w:val="68"/>
          <w:color w:val="0E0E0E"/>
          <w:spacing w:val="0"/>
          <w:w w:val="332"/>
        </w:rPr>
        <w:t>I</w:t>
      </w:r>
      <w:r>
        <w:rPr>
          <w:rFonts w:ascii="Arial" w:hAnsi="Arial" w:cs="Arial" w:eastAsia="Arial"/>
          <w:sz w:val="68"/>
          <w:szCs w:val="68"/>
          <w:color w:val="000000"/>
          <w:spacing w:val="0"/>
          <w:w w:val="100"/>
        </w:rPr>
      </w:r>
    </w:p>
    <w:p>
      <w:pPr>
        <w:spacing w:before="80" w:after="0" w:line="240" w:lineRule="auto"/>
        <w:ind w:left="122" w:right="-20"/>
        <w:jc w:val="left"/>
        <w:rPr>
          <w:rFonts w:ascii="Arial" w:hAnsi="Arial" w:cs="Arial" w:eastAsia="Arial"/>
          <w:sz w:val="62"/>
          <w:szCs w:val="62"/>
        </w:rPr>
      </w:pPr>
      <w:rPr/>
      <w:r>
        <w:rPr>
          <w:rFonts w:ascii="Arial" w:hAnsi="Arial" w:cs="Arial" w:eastAsia="Arial"/>
          <w:sz w:val="62"/>
          <w:szCs w:val="62"/>
          <w:color w:val="0E0E0E"/>
          <w:spacing w:val="0"/>
          <w:w w:val="340"/>
        </w:rPr>
        <w:t>I</w:t>
      </w:r>
      <w:r>
        <w:rPr>
          <w:rFonts w:ascii="Arial" w:hAnsi="Arial" w:cs="Arial" w:eastAsia="Arial"/>
          <w:sz w:val="62"/>
          <w:szCs w:val="62"/>
          <w:color w:val="000000"/>
          <w:spacing w:val="0"/>
          <w:w w:val="100"/>
        </w:rPr>
      </w:r>
    </w:p>
    <w:p>
      <w:pPr>
        <w:spacing w:before="83" w:after="0" w:line="677" w:lineRule="exact"/>
        <w:ind w:left="115" w:right="-20"/>
        <w:jc w:val="left"/>
        <w:rPr>
          <w:rFonts w:ascii="Arial" w:hAnsi="Arial" w:cs="Arial" w:eastAsia="Arial"/>
          <w:sz w:val="60"/>
          <w:szCs w:val="60"/>
        </w:rPr>
      </w:pPr>
      <w:rPr/>
      <w:r>
        <w:rPr>
          <w:rFonts w:ascii="Arial" w:hAnsi="Arial" w:cs="Arial" w:eastAsia="Arial"/>
          <w:sz w:val="60"/>
          <w:szCs w:val="60"/>
          <w:color w:val="0E0E0E"/>
          <w:spacing w:val="0"/>
          <w:w w:val="364"/>
          <w:position w:val="-2"/>
        </w:rPr>
        <w:t>I</w:t>
      </w:r>
      <w:r>
        <w:rPr>
          <w:rFonts w:ascii="Arial" w:hAnsi="Arial" w:cs="Arial" w:eastAsia="Arial"/>
          <w:sz w:val="60"/>
          <w:szCs w:val="6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Metal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65"/>
          <w:w w:val="100"/>
        </w:rPr>
        <w:t> </w:t>
      </w:r>
      <w:r>
        <w:rPr>
          <w:rFonts w:ascii="Courier New" w:hAnsi="Courier New" w:cs="Courier New" w:eastAsia="Courier New"/>
          <w:sz w:val="18"/>
          <w:szCs w:val="18"/>
          <w:color w:val="444444"/>
          <w:spacing w:val="0"/>
          <w:w w:val="127"/>
        </w:rPr>
        <w:t>&amp;</w:t>
      </w:r>
      <w:r>
        <w:rPr>
          <w:rFonts w:ascii="Courier New" w:hAnsi="Courier New" w:cs="Courier New" w:eastAsia="Courier New"/>
          <w:sz w:val="18"/>
          <w:szCs w:val="18"/>
          <w:color w:val="444444"/>
          <w:spacing w:val="-29"/>
          <w:w w:val="127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11"/>
          <w:w w:val="100"/>
        </w:rPr>
        <w:t>B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-11"/>
          <w:w w:val="100"/>
        </w:rPr>
        <w:t>a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12"/>
          <w:w w:val="100"/>
        </w:rPr>
        <w:t>n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d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66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9"/>
        </w:rPr>
        <w:t>Siz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-16"/>
          <w:w w:val="109"/>
        </w:rPr>
        <w:t>e</w:t>
      </w:r>
      <w:r>
        <w:rPr>
          <w:rFonts w:ascii="Courier New" w:hAnsi="Courier New" w:cs="Courier New" w:eastAsia="Courier New"/>
          <w:sz w:val="19"/>
          <w:szCs w:val="19"/>
          <w:color w:val="626462"/>
          <w:spacing w:val="0"/>
          <w:w w:val="133"/>
        </w:rPr>
        <w:t>s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40" w:lineRule="auto"/>
        <w:ind w:left="58" w:right="-66"/>
        <w:jc w:val="left"/>
        <w:tabs>
          <w:tab w:pos="1900" w:val="left"/>
        </w:tabs>
        <w:rPr>
          <w:rFonts w:ascii="Arial" w:hAnsi="Arial" w:cs="Arial" w:eastAsia="Arial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37"/>
          <w:b/>
          <w:bCs/>
        </w:rPr>
        <w:t>Metal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37"/>
          <w:b/>
          <w:bCs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40"/>
          <w:w w:val="137"/>
          <w:b/>
          <w:bCs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37"/>
          <w:b/>
          <w:bCs/>
        </w:rPr>
        <w:t>Length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-22"/>
          <w:w w:val="137"/>
          <w:b/>
          <w:bCs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00"/>
          <w:b/>
          <w:bCs/>
        </w:rPr>
        <w:tab/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37"/>
          <w:b/>
          <w:bCs/>
        </w:rPr>
        <w:t>Ban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37"/>
          <w:b/>
          <w:bCs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1"/>
          <w:w w:val="137"/>
          <w:b/>
          <w:bCs/>
        </w:rPr>
        <w:t> </w:t>
      </w:r>
      <w:r>
        <w:rPr>
          <w:rFonts w:ascii="Arial" w:hAnsi="Arial" w:cs="Arial" w:eastAsia="Arial"/>
          <w:sz w:val="17"/>
          <w:szCs w:val="17"/>
          <w:color w:val="242424"/>
          <w:spacing w:val="0"/>
          <w:w w:val="137"/>
          <w:b/>
          <w:bCs/>
        </w:rPr>
        <w:t>Length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7"/>
          <w:b/>
          <w:bCs/>
        </w:rPr>
        <w:t>Lap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jc w:val="left"/>
        <w:spacing w:after="0"/>
        <w:sectPr>
          <w:pgSz w:w="12240" w:h="15840"/>
          <w:pgMar w:top="60" w:bottom="280" w:left="180" w:right="1720"/>
          <w:cols w:num="3" w:equalWidth="0">
            <w:col w:w="4925" w:space="411"/>
            <w:col w:w="3252" w:space="478"/>
            <w:col w:w="1274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80" w:right="1720"/>
        </w:sectPr>
      </w:pPr>
      <w:rPr/>
    </w:p>
    <w:p>
      <w:pPr>
        <w:spacing w:before="35" w:after="0" w:line="240" w:lineRule="auto"/>
        <w:ind w:left="1490" w:right="-20"/>
        <w:jc w:val="left"/>
        <w:tabs>
          <w:tab w:pos="270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Arial" w:hAnsi="Arial" w:cs="Arial" w:eastAsia="Arial"/>
          <w:sz w:val="17"/>
          <w:szCs w:val="17"/>
          <w:color w:val="242424"/>
          <w:spacing w:val="0"/>
          <w:w w:val="125"/>
          <w:b/>
          <w:bCs/>
          <w:position w:val="1"/>
        </w:rPr>
        <w:t>7</w:t>
      </w:r>
      <w:r>
        <w:rPr>
          <w:rFonts w:ascii="Arial" w:hAnsi="Arial" w:cs="Arial" w:eastAsia="Arial"/>
          <w:sz w:val="17"/>
          <w:szCs w:val="17"/>
          <w:color w:val="242424"/>
          <w:spacing w:val="-58"/>
          <w:w w:val="125"/>
          <w:b/>
          <w:bCs/>
          <w:position w:val="1"/>
        </w:rPr>
        <w:t> </w:t>
      </w:r>
      <w:r>
        <w:rPr>
          <w:rFonts w:ascii="Arial" w:hAnsi="Arial" w:cs="Arial" w:eastAsia="Arial"/>
          <w:sz w:val="17"/>
          <w:szCs w:val="17"/>
          <w:color w:val="242424"/>
          <w:spacing w:val="0"/>
          <w:w w:val="100"/>
          <w:b/>
          <w:bCs/>
          <w:position w:val="1"/>
        </w:rPr>
        <w:tab/>
      </w:r>
      <w:r>
        <w:rPr>
          <w:rFonts w:ascii="Arial" w:hAnsi="Arial" w:cs="Arial" w:eastAsia="Arial"/>
          <w:sz w:val="17"/>
          <w:szCs w:val="17"/>
          <w:color w:val="242424"/>
          <w:spacing w:val="0"/>
          <w:w w:val="100"/>
          <w:b/>
          <w:bCs/>
          <w:position w:val="1"/>
        </w:rPr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25"/>
          <w:b/>
          <w:bCs/>
          <w:position w:val="0"/>
        </w:rPr>
        <w:t>5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34" w:after="0" w:line="240" w:lineRule="auto"/>
        <w:ind w:left="1490" w:right="-70"/>
        <w:jc w:val="left"/>
        <w:tabs>
          <w:tab w:pos="270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Arial" w:hAnsi="Arial" w:cs="Arial" w:eastAsia="Arial"/>
          <w:sz w:val="17"/>
          <w:szCs w:val="17"/>
          <w:color w:val="242424"/>
          <w:spacing w:val="0"/>
          <w:w w:val="126"/>
          <w:b/>
          <w:bCs/>
          <w:position w:val="1"/>
        </w:rPr>
        <w:t>8</w:t>
      </w:r>
      <w:r>
        <w:rPr>
          <w:rFonts w:ascii="Arial" w:hAnsi="Arial" w:cs="Arial" w:eastAsia="Arial"/>
          <w:sz w:val="17"/>
          <w:szCs w:val="17"/>
          <w:color w:val="242424"/>
          <w:spacing w:val="0"/>
          <w:w w:val="100"/>
          <w:b/>
          <w:bCs/>
          <w:position w:val="1"/>
        </w:rPr>
        <w:tab/>
      </w:r>
      <w:r>
        <w:rPr>
          <w:rFonts w:ascii="Arial" w:hAnsi="Arial" w:cs="Arial" w:eastAsia="Arial"/>
          <w:sz w:val="17"/>
          <w:szCs w:val="17"/>
          <w:color w:val="242424"/>
          <w:spacing w:val="0"/>
          <w:w w:val="100"/>
          <w:b/>
          <w:bCs/>
          <w:position w:val="1"/>
        </w:rPr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0"/>
        </w:rPr>
        <w:t>4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10"/>
          <w:w w:val="100"/>
          <w:b/>
          <w:bCs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9"/>
          <w:b/>
          <w:bCs/>
          <w:position w:val="0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9" w:after="0" w:line="240" w:lineRule="auto"/>
        <w:ind w:left="1498" w:right="-20"/>
        <w:jc w:val="left"/>
        <w:tabs>
          <w:tab w:pos="270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5.12pt;margin-top:4.482906pt;width:29.417401pt;height:30pt;mso-position-horizontal-relative:page;mso-position-vertical-relative:paragraph;z-index:-4511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0E0E0E"/>
                      <w:spacing w:val="0"/>
                      <w:w w:val="352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22"/>
          <w:b/>
          <w:bCs/>
          <w:position w:val="1"/>
        </w:rPr>
        <w:t>9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-48"/>
          <w:w w:val="122"/>
          <w:b/>
          <w:bCs/>
          <w:position w:val="1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00"/>
          <w:b/>
          <w:bCs/>
          <w:position w:val="1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00"/>
          <w:b/>
          <w:bCs/>
          <w:position w:val="1"/>
        </w:rPr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22"/>
          <w:b/>
          <w:bCs/>
          <w:position w:val="0"/>
        </w:rPr>
        <w:t>4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35" w:after="0" w:line="240" w:lineRule="auto"/>
        <w:ind w:left="1490" w:right="-56"/>
        <w:jc w:val="left"/>
        <w:tabs>
          <w:tab w:pos="270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  <w:position w:val="1"/>
        </w:rPr>
        <w:t>10</w:t>
      </w:r>
      <w:r>
        <w:rPr>
          <w:rFonts w:ascii="Courier New" w:hAnsi="Courier New" w:cs="Courier New" w:eastAsia="Courier New"/>
          <w:sz w:val="18"/>
          <w:szCs w:val="18"/>
          <w:color w:val="242424"/>
          <w:spacing w:val="-65"/>
          <w:w w:val="100"/>
          <w:b/>
          <w:bCs/>
          <w:position w:val="1"/>
        </w:rPr>
        <w:t> </w:t>
      </w:r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  <w:position w:val="1"/>
        </w:rPr>
        <w:tab/>
      </w:r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  <w:position w:val="1"/>
        </w:rPr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19"/>
          <w:b/>
          <w:bCs/>
          <w:position w:val="0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19"/>
          <w:b/>
          <w:bCs/>
          <w:position w:val="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31"/>
          <w:w w:val="119"/>
          <w:b/>
          <w:bCs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19"/>
          <w:b/>
          <w:bCs/>
          <w:position w:val="0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14" w:after="0" w:line="240" w:lineRule="auto"/>
        <w:ind w:left="1490" w:right="-20"/>
        <w:jc w:val="left"/>
        <w:tabs>
          <w:tab w:pos="2700" w:val="left"/>
        </w:tabs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41"/>
          <w:b/>
          <w:bCs/>
        </w:rPr>
        <w:t>11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-40"/>
          <w:w w:val="141"/>
          <w:b/>
          <w:bCs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00"/>
          <w:b/>
          <w:bCs/>
        </w:rPr>
        <w:tab/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41"/>
          <w:b/>
          <w:bCs/>
        </w:rPr>
        <w:t>3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40" w:after="0" w:line="240" w:lineRule="auto"/>
        <w:ind w:left="1490" w:right="-56"/>
        <w:jc w:val="left"/>
        <w:tabs>
          <w:tab w:pos="268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5.12pt;margin-top:9.139503pt;width:29.417401pt;height:30pt;mso-position-horizontal-relative:page;mso-position-vertical-relative:paragraph;z-index:-4510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0E0E0E"/>
                      <w:spacing w:val="0"/>
                      <w:w w:val="352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1"/>
        </w:rPr>
        <w:t>12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89"/>
          <w:w w:val="100"/>
          <w:b/>
          <w:bCs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1"/>
        </w:rPr>
      </w:r>
      <w:r>
        <w:rPr>
          <w:rFonts w:ascii="Arial" w:hAnsi="Arial" w:cs="Arial" w:eastAsia="Arial"/>
          <w:sz w:val="17"/>
          <w:szCs w:val="17"/>
          <w:color w:val="242424"/>
          <w:spacing w:val="0"/>
          <w:w w:val="132"/>
          <w:b/>
          <w:bCs/>
          <w:position w:val="0"/>
        </w:rPr>
        <w:t>2</w:t>
      </w:r>
      <w:r>
        <w:rPr>
          <w:rFonts w:ascii="Arial" w:hAnsi="Arial" w:cs="Arial" w:eastAsia="Arial"/>
          <w:sz w:val="17"/>
          <w:szCs w:val="17"/>
          <w:color w:val="242424"/>
          <w:spacing w:val="0"/>
          <w:w w:val="132"/>
          <w:b/>
          <w:bCs/>
          <w:position w:val="0"/>
        </w:rPr>
        <w:t> </w:t>
      </w:r>
      <w:r>
        <w:rPr>
          <w:rFonts w:ascii="Arial" w:hAnsi="Arial" w:cs="Arial" w:eastAsia="Arial"/>
          <w:sz w:val="17"/>
          <w:szCs w:val="17"/>
          <w:color w:val="242424"/>
          <w:spacing w:val="10"/>
          <w:w w:val="132"/>
          <w:b/>
          <w:bCs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10"/>
          <w:b/>
          <w:bCs/>
          <w:position w:val="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19"/>
          <w:w w:val="110"/>
          <w:b/>
          <w:bCs/>
          <w:position w:val="0"/>
        </w:rPr>
        <w:t>/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7"/>
          <w:b/>
          <w:bCs/>
          <w:position w:val="0"/>
        </w:rPr>
        <w:t>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12" w:after="0" w:line="240" w:lineRule="auto"/>
        <w:ind w:left="1490" w:right="-20"/>
        <w:jc w:val="left"/>
        <w:tabs>
          <w:tab w:pos="2680" w:val="left"/>
        </w:tabs>
        <w:rPr>
          <w:rFonts w:ascii="Arial" w:hAnsi="Arial" w:cs="Arial" w:eastAsia="Arial"/>
          <w:sz w:val="17"/>
          <w:szCs w:val="17"/>
        </w:rPr>
      </w:pPr>
      <w:rPr/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1"/>
        </w:rPr>
        <w:t>14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91"/>
          <w:w w:val="100"/>
          <w:b/>
          <w:bCs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1"/>
        </w:rPr>
      </w:r>
      <w:r>
        <w:rPr>
          <w:rFonts w:ascii="Arial" w:hAnsi="Arial" w:cs="Arial" w:eastAsia="Arial"/>
          <w:sz w:val="17"/>
          <w:szCs w:val="17"/>
          <w:color w:val="242424"/>
          <w:spacing w:val="0"/>
          <w:w w:val="125"/>
          <w:position w:val="0"/>
        </w:rPr>
        <w:t>2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22" w:after="0" w:line="240" w:lineRule="auto"/>
        <w:ind w:left="1476" w:right="-20"/>
        <w:jc w:val="left"/>
        <w:tabs>
          <w:tab w:pos="268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34"/>
          <w:b/>
          <w:bCs/>
          <w:position w:val="1"/>
        </w:rPr>
        <w:t>8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-54"/>
          <w:w w:val="134"/>
          <w:b/>
          <w:bCs/>
          <w:position w:val="1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00"/>
          <w:b/>
          <w:bCs/>
          <w:position w:val="1"/>
        </w:rPr>
        <w:tab/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00"/>
          <w:b/>
          <w:bCs/>
          <w:position w:val="1"/>
        </w:rPr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34"/>
          <w:b/>
          <w:bCs/>
          <w:position w:val="0"/>
        </w:rPr>
        <w:t>5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20" w:after="0" w:line="240" w:lineRule="auto"/>
        <w:ind w:left="1483" w:right="-42"/>
        <w:jc w:val="left"/>
        <w:tabs>
          <w:tab w:pos="268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00"/>
          <w:b/>
          <w:bCs/>
          <w:position w:val="1"/>
        </w:rPr>
        <w:t>9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-27"/>
          <w:w w:val="100"/>
          <w:b/>
          <w:bCs/>
          <w:position w:val="1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00"/>
          <w:b/>
          <w:bCs/>
          <w:position w:val="1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00"/>
          <w:b/>
          <w:bCs/>
          <w:position w:val="1"/>
        </w:rPr>
      </w:r>
      <w:r>
        <w:rPr>
          <w:rFonts w:ascii="Arial" w:hAnsi="Arial" w:cs="Arial" w:eastAsia="Arial"/>
          <w:sz w:val="16"/>
          <w:szCs w:val="16"/>
          <w:color w:val="242424"/>
          <w:spacing w:val="0"/>
          <w:w w:val="100"/>
          <w:b/>
          <w:bCs/>
          <w:position w:val="0"/>
        </w:rPr>
        <w:t>4</w:t>
      </w:r>
      <w:r>
        <w:rPr>
          <w:rFonts w:ascii="Arial" w:hAnsi="Arial" w:cs="Arial" w:eastAsia="Arial"/>
          <w:sz w:val="16"/>
          <w:szCs w:val="16"/>
          <w:color w:val="242424"/>
          <w:spacing w:val="0"/>
          <w:w w:val="100"/>
          <w:b/>
          <w:bCs/>
          <w:position w:val="0"/>
        </w:rPr>
        <w:t>  </w:t>
      </w:r>
      <w:r>
        <w:rPr>
          <w:rFonts w:ascii="Arial" w:hAnsi="Arial" w:cs="Arial" w:eastAsia="Arial"/>
          <w:sz w:val="16"/>
          <w:szCs w:val="16"/>
          <w:color w:val="242424"/>
          <w:spacing w:val="22"/>
          <w:w w:val="100"/>
          <w:b/>
          <w:bCs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7"/>
          <w:b/>
          <w:bCs/>
          <w:position w:val="0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3" w:after="0" w:line="240" w:lineRule="auto"/>
        <w:ind w:left="1476" w:right="-20"/>
        <w:jc w:val="left"/>
        <w:tabs>
          <w:tab w:pos="268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.76pt;margin-top:.549727pt;width:29.417401pt;height:30pt;mso-position-horizontal-relative:page;mso-position-vertical-relative:paragraph;z-index:-4509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0E0E0E"/>
                      <w:spacing w:val="0"/>
                      <w:w w:val="352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</w:rPr>
        <w:t>10</w:t>
      </w:r>
      <w:r>
        <w:rPr>
          <w:rFonts w:ascii="Courier New" w:hAnsi="Courier New" w:cs="Courier New" w:eastAsia="Courier New"/>
          <w:sz w:val="18"/>
          <w:szCs w:val="18"/>
          <w:color w:val="242424"/>
          <w:spacing w:val="-73"/>
          <w:w w:val="100"/>
          <w:b/>
          <w:bCs/>
        </w:rPr>
        <w:t> </w:t>
      </w:r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</w:rPr>
        <w:tab/>
      </w:r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</w:rPr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14"/>
          <w:b/>
          <w:bCs/>
        </w:rPr>
        <w:t>4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1476" w:right="-41"/>
        <w:jc w:val="left"/>
        <w:tabs>
          <w:tab w:pos="26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48"/>
          <w:b/>
          <w:bCs/>
          <w:position w:val="1"/>
        </w:rPr>
        <w:t>11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00"/>
          <w:b/>
          <w:bCs/>
          <w:position w:val="1"/>
        </w:rPr>
        <w:tab/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00"/>
          <w:b/>
          <w:bCs/>
          <w:position w:val="1"/>
        </w:rPr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0"/>
        </w:rPr>
        <w:t>3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24"/>
          <w:w w:val="100"/>
          <w:b/>
          <w:bCs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7"/>
          <w:b/>
          <w:bCs/>
          <w:position w:val="0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14" w:after="0" w:line="240" w:lineRule="auto"/>
        <w:ind w:left="1476" w:right="-20"/>
        <w:jc w:val="left"/>
        <w:tabs>
          <w:tab w:pos="2660" w:val="left"/>
        </w:tabs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</w:rPr>
        <w:t>12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89"/>
          <w:w w:val="100"/>
          <w:b/>
          <w:bCs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</w:rPr>
        <w:tab/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</w:rPr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57"/>
        </w:rPr>
        <w:t>3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26" w:after="0" w:line="240" w:lineRule="auto"/>
        <w:ind w:left="1469" w:right="-41"/>
        <w:jc w:val="left"/>
        <w:tabs>
          <w:tab w:pos="26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.76pt;margin-top:5.199483pt;width:30.414601pt;height:30pt;mso-position-horizontal-relative:page;mso-position-vertical-relative:paragraph;z-index:-4508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0E0E0E"/>
                      <w:spacing w:val="0"/>
                      <w:w w:val="364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1"/>
        </w:rPr>
        <w:t>14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82"/>
          <w:w w:val="100"/>
          <w:b/>
          <w:bCs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1"/>
        </w:rPr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20"/>
          <w:b/>
          <w:bCs/>
          <w:position w:val="0"/>
        </w:rPr>
        <w:t>2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20"/>
          <w:b/>
          <w:bCs/>
          <w:position w:val="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36"/>
          <w:w w:val="120"/>
          <w:b/>
          <w:bCs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20"/>
          <w:b/>
          <w:bCs/>
          <w:position w:val="0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22" w:after="0" w:line="240" w:lineRule="auto"/>
        <w:ind w:left="1469" w:right="-20"/>
        <w:jc w:val="left"/>
        <w:tabs>
          <w:tab w:pos="26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</w:rPr>
        <w:t>16</w:t>
      </w:r>
      <w:r>
        <w:rPr>
          <w:rFonts w:ascii="Courier New" w:hAnsi="Courier New" w:cs="Courier New" w:eastAsia="Courier New"/>
          <w:sz w:val="18"/>
          <w:szCs w:val="18"/>
          <w:color w:val="242424"/>
          <w:spacing w:val="-71"/>
          <w:w w:val="100"/>
          <w:b/>
          <w:bCs/>
        </w:rPr>
        <w:t> </w:t>
      </w:r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</w:rPr>
        <w:tab/>
      </w:r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</w:rPr>
      </w:r>
      <w:r>
        <w:rPr>
          <w:rFonts w:ascii="Arial" w:hAnsi="Arial" w:cs="Arial" w:eastAsia="Arial"/>
          <w:sz w:val="16"/>
          <w:szCs w:val="16"/>
          <w:color w:val="242424"/>
          <w:spacing w:val="0"/>
          <w:w w:val="201"/>
          <w:b/>
          <w:bCs/>
        </w:rPr>
        <w:t>1</w:t>
      </w:r>
      <w:r>
        <w:rPr>
          <w:rFonts w:ascii="Arial" w:hAnsi="Arial" w:cs="Arial" w:eastAsia="Arial"/>
          <w:sz w:val="16"/>
          <w:szCs w:val="16"/>
          <w:color w:val="242424"/>
          <w:spacing w:val="-23"/>
          <w:w w:val="201"/>
          <w:b/>
          <w:bCs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10"/>
          <w:b/>
          <w:bCs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1"/>
          <w:w w:val="110"/>
          <w:b/>
          <w:bCs/>
        </w:rPr>
        <w:t>/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8"/>
          <w:b/>
          <w:bCs/>
        </w:rPr>
        <w:t>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9" w:after="0" w:line="240" w:lineRule="auto"/>
        <w:ind w:left="1462" w:right="-20"/>
        <w:jc w:val="left"/>
        <w:tabs>
          <w:tab w:pos="26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00"/>
          <w:b/>
          <w:bCs/>
          <w:position w:val="1"/>
        </w:rPr>
        <w:t>8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-26"/>
          <w:w w:val="100"/>
          <w:b/>
          <w:bCs/>
          <w:position w:val="1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00"/>
          <w:b/>
          <w:bCs/>
          <w:position w:val="1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00"/>
          <w:b/>
          <w:bCs/>
          <w:position w:val="1"/>
        </w:rPr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19"/>
          <w:b/>
          <w:bCs/>
          <w:position w:val="0"/>
        </w:rPr>
        <w:t>5</w:t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19"/>
          <w:b/>
          <w:bCs/>
          <w:position w:val="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26"/>
          <w:w w:val="119"/>
          <w:b/>
          <w:bCs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19"/>
          <w:b/>
          <w:bCs/>
          <w:position w:val="0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10" w:after="0" w:line="240" w:lineRule="auto"/>
        <w:ind w:left="1462" w:right="-20"/>
        <w:jc w:val="left"/>
        <w:tabs>
          <w:tab w:pos="266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.4pt;margin-top:8.819710pt;width:30.414601pt;height:30.0pt;mso-position-horizontal-relative:page;mso-position-vertical-relative:paragraph;z-index:-4507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0E0E0E"/>
                      <w:spacing w:val="0"/>
                      <w:w w:val="364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26"/>
          <w:b/>
          <w:bCs/>
          <w:position w:val="1"/>
        </w:rPr>
        <w:t>9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-44"/>
          <w:w w:val="126"/>
          <w:b/>
          <w:bCs/>
          <w:position w:val="1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00"/>
          <w:b/>
          <w:bCs/>
          <w:position w:val="1"/>
        </w:rPr>
        <w:tab/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00"/>
          <w:b/>
          <w:bCs/>
          <w:position w:val="1"/>
        </w:rPr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26"/>
          <w:b/>
          <w:bCs/>
          <w:position w:val="0"/>
        </w:rPr>
        <w:t>5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19" w:after="0" w:line="240" w:lineRule="auto"/>
        <w:ind w:left="1454" w:right="-20"/>
        <w:jc w:val="left"/>
        <w:tabs>
          <w:tab w:pos="26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  <w:position w:val="1"/>
        </w:rPr>
        <w:t>10</w:t>
      </w:r>
      <w:r>
        <w:rPr>
          <w:rFonts w:ascii="Courier New" w:hAnsi="Courier New" w:cs="Courier New" w:eastAsia="Courier New"/>
          <w:sz w:val="18"/>
          <w:szCs w:val="18"/>
          <w:color w:val="242424"/>
          <w:spacing w:val="-65"/>
          <w:w w:val="100"/>
          <w:b/>
          <w:bCs/>
          <w:position w:val="1"/>
        </w:rPr>
        <w:t> </w:t>
      </w:r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  <w:position w:val="1"/>
        </w:rPr>
        <w:tab/>
      </w:r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  <w:position w:val="1"/>
        </w:rPr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00"/>
          <w:b/>
          <w:bCs/>
          <w:position w:val="0"/>
        </w:rPr>
        <w:t>4</w:t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00"/>
          <w:b/>
          <w:bCs/>
          <w:position w:val="0"/>
        </w:rPr>
        <w:t>  </w:t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7"/>
          <w:w w:val="100"/>
          <w:b/>
          <w:bCs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7"/>
          <w:b/>
          <w:bCs/>
          <w:position w:val="0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3" w:after="0" w:line="240" w:lineRule="auto"/>
        <w:ind w:left="1454" w:right="-20"/>
        <w:jc w:val="left"/>
        <w:tabs>
          <w:tab w:pos="266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Arial" w:hAnsi="Arial" w:cs="Arial" w:eastAsia="Arial"/>
          <w:sz w:val="17"/>
          <w:szCs w:val="17"/>
          <w:color w:val="242424"/>
          <w:spacing w:val="0"/>
          <w:w w:val="126"/>
          <w:b/>
          <w:bCs/>
        </w:rPr>
        <w:t>11</w:t>
      </w:r>
      <w:r>
        <w:rPr>
          <w:rFonts w:ascii="Arial" w:hAnsi="Arial" w:cs="Arial" w:eastAsia="Arial"/>
          <w:sz w:val="17"/>
          <w:szCs w:val="17"/>
          <w:color w:val="242424"/>
          <w:spacing w:val="-12"/>
          <w:w w:val="126"/>
          <w:b/>
          <w:bCs/>
        </w:rPr>
        <w:t> </w:t>
      </w:r>
      <w:r>
        <w:rPr>
          <w:rFonts w:ascii="Arial" w:hAnsi="Arial" w:cs="Arial" w:eastAsia="Arial"/>
          <w:sz w:val="17"/>
          <w:szCs w:val="17"/>
          <w:color w:val="242424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7"/>
          <w:szCs w:val="17"/>
          <w:color w:val="242424"/>
          <w:spacing w:val="0"/>
          <w:w w:val="100"/>
          <w:b/>
          <w:bCs/>
        </w:rPr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26"/>
          <w:b/>
          <w:bCs/>
        </w:rPr>
        <w:t>4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69" w:after="0" w:line="240" w:lineRule="auto"/>
        <w:ind w:left="58" w:right="-6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444444"/>
          <w:spacing w:val="-18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</w:rPr>
        <w:t>8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4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3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1" w:after="0" w:line="240" w:lineRule="auto"/>
        <w:ind w:left="58" w:right="-65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18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42424"/>
          <w:spacing w:val="-20"/>
          <w:w w:val="115"/>
        </w:rPr>
        <w:t>1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11"/>
        </w:rPr>
        <w:t>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26" w:after="0" w:line="240" w:lineRule="auto"/>
        <w:ind w:left="50" w:right="-58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</w:rPr>
        <w:t>18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18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2"/>
        </w:rPr>
        <w:t>l/8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4" w:after="0" w:line="240" w:lineRule="auto"/>
        <w:ind w:left="43" w:right="-62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18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14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5"/>
        </w:rPr>
        <w:t>1/8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11" w:after="0" w:line="240" w:lineRule="auto"/>
        <w:ind w:left="50" w:right="-54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18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5"/>
        </w:rPr>
        <w:t>1/8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18" w:after="0" w:line="240" w:lineRule="auto"/>
        <w:ind w:left="43" w:right="-54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</w:rPr>
        <w:t>18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2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5"/>
        </w:rPr>
        <w:t>1/8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11" w:after="0" w:line="240" w:lineRule="auto"/>
        <w:ind w:left="36" w:right="-47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18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7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5"/>
        </w:rPr>
        <w:t>1/8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19" w:after="0" w:line="240" w:lineRule="auto"/>
        <w:ind w:left="36" w:right="-47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19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1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left="36" w:right="-4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19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18"/>
          <w:w w:val="12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17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4" w:after="0" w:line="240" w:lineRule="auto"/>
        <w:ind w:left="29"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19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32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3"/>
        </w:rPr>
        <w:t>1/8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11" w:after="0" w:line="240" w:lineRule="auto"/>
        <w:ind w:left="29"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19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25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5"/>
        </w:rPr>
        <w:t>1/8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35" w:lineRule="exact"/>
        <w:ind w:left="29" w:right="-47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1"/>
        </w:rPr>
        <w:t>19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25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444444"/>
          <w:spacing w:val="0"/>
          <w:w w:val="149"/>
          <w:position w:val="1"/>
        </w:rPr>
        <w:t>1/8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8" w:after="0" w:line="240" w:lineRule="auto"/>
        <w:ind w:left="29"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19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1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5"/>
        </w:rPr>
        <w:t>1/8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35" w:lineRule="exact"/>
        <w:ind w:left="22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1"/>
        </w:rPr>
        <w:t>19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25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444444"/>
          <w:spacing w:val="0"/>
          <w:w w:val="149"/>
          <w:position w:val="1"/>
        </w:rPr>
        <w:t>1/8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9" w:after="0" w:line="240" w:lineRule="auto"/>
        <w:ind w:left="1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20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26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3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7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</w:rPr>
        <w:t>20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3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4" w:after="0" w:line="240" w:lineRule="auto"/>
        <w:ind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20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33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5"/>
        </w:rPr>
        <w:t>1/8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19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</w:rPr>
        <w:t>20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3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1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68" w:after="0" w:line="240" w:lineRule="auto"/>
        <w:ind w:left="50" w:right="-20"/>
        <w:jc w:val="left"/>
        <w:tabs>
          <w:tab w:pos="1880" w:val="left"/>
          <w:tab w:pos="370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60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3/8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9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66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-9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</w:r>
      <w:r>
        <w:rPr>
          <w:rFonts w:ascii="Times New Roman" w:hAnsi="Times New Roman" w:cs="Times New Roman" w:eastAsia="Times New Roman"/>
          <w:sz w:val="19"/>
          <w:szCs w:val="19"/>
          <w:color w:val="545454"/>
          <w:spacing w:val="0"/>
          <w:w w:val="121"/>
          <w:position w:val="-2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15" w:after="0" w:line="240" w:lineRule="auto"/>
        <w:ind w:left="43" w:right="-20"/>
        <w:jc w:val="left"/>
        <w:tabs>
          <w:tab w:pos="1880" w:val="left"/>
          <w:tab w:pos="368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60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2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3/8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31"/>
        </w:rPr>
        <w:t>66</w:t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9"/>
          <w:szCs w:val="19"/>
          <w:color w:val="545454"/>
          <w:spacing w:val="0"/>
          <w:w w:val="131"/>
          <w:position w:val="-2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10" w:after="0" w:line="240" w:lineRule="auto"/>
        <w:ind w:left="43" w:right="-20"/>
        <w:jc w:val="left"/>
        <w:tabs>
          <w:tab w:pos="1860" w:val="left"/>
          <w:tab w:pos="3700" w:val="left"/>
        </w:tabs>
        <w:rPr>
          <w:rFonts w:ascii="Arial" w:hAnsi="Arial" w:cs="Arial" w:eastAsia="Arial"/>
          <w:sz w:val="17"/>
          <w:szCs w:val="17"/>
        </w:rPr>
      </w:pPr>
      <w:rPr/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60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-2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3/8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66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-103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</w:r>
      <w:r>
        <w:rPr>
          <w:rFonts w:ascii="Arial" w:hAnsi="Arial" w:cs="Arial" w:eastAsia="Arial"/>
          <w:sz w:val="17"/>
          <w:szCs w:val="17"/>
          <w:color w:val="444444"/>
          <w:spacing w:val="0"/>
          <w:w w:val="108"/>
          <w:position w:val="-3"/>
        </w:rPr>
        <w:t>3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12" w:after="0" w:line="240" w:lineRule="auto"/>
        <w:ind w:left="43" w:right="-20"/>
        <w:jc w:val="left"/>
        <w:tabs>
          <w:tab w:pos="1860" w:val="left"/>
          <w:tab w:pos="3700" w:val="left"/>
        </w:tabs>
        <w:rPr>
          <w:rFonts w:ascii="Arial" w:hAnsi="Arial" w:cs="Arial" w:eastAsia="Arial"/>
          <w:sz w:val="17"/>
          <w:szCs w:val="17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60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3/8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66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9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Arial" w:hAnsi="Arial" w:cs="Arial" w:eastAsia="Arial"/>
          <w:sz w:val="17"/>
          <w:szCs w:val="17"/>
          <w:color w:val="626462"/>
          <w:spacing w:val="0"/>
          <w:w w:val="108"/>
          <w:position w:val="-3"/>
        </w:rPr>
        <w:t>3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12" w:after="0" w:line="240" w:lineRule="auto"/>
        <w:ind w:left="43" w:right="-20"/>
        <w:jc w:val="left"/>
        <w:tabs>
          <w:tab w:pos="1860" w:val="left"/>
          <w:tab w:pos="3680" w:val="left"/>
        </w:tabs>
        <w:rPr>
          <w:rFonts w:ascii="Arial" w:hAnsi="Arial" w:cs="Arial" w:eastAsia="Arial"/>
          <w:sz w:val="17"/>
          <w:szCs w:val="17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60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3/8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-9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66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9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Arial" w:hAnsi="Arial" w:cs="Arial" w:eastAsia="Arial"/>
          <w:sz w:val="17"/>
          <w:szCs w:val="17"/>
          <w:color w:val="444444"/>
          <w:spacing w:val="0"/>
          <w:w w:val="108"/>
          <w:position w:val="-2"/>
        </w:rPr>
        <w:t>3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2" w:after="0" w:line="240" w:lineRule="auto"/>
        <w:ind w:left="36" w:right="-20"/>
        <w:jc w:val="left"/>
        <w:tabs>
          <w:tab w:pos="1860" w:val="left"/>
          <w:tab w:pos="368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26"/>
        </w:rPr>
        <w:t>60</w:t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26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20"/>
          <w:w w:val="126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3/8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29"/>
        </w:rPr>
        <w:t>66</w:t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-54"/>
          <w:w w:val="129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29"/>
          <w:position w:val="-3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9" w:after="0" w:line="240" w:lineRule="auto"/>
        <w:ind w:left="29" w:right="-20"/>
        <w:jc w:val="left"/>
        <w:tabs>
          <w:tab w:pos="1860" w:val="left"/>
          <w:tab w:pos="3660" w:val="left"/>
        </w:tabs>
        <w:rPr>
          <w:rFonts w:ascii="Arial" w:hAnsi="Arial" w:cs="Arial" w:eastAsia="Arial"/>
          <w:sz w:val="17"/>
          <w:szCs w:val="17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60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3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3/8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-10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66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3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Arial" w:hAnsi="Arial" w:cs="Arial" w:eastAsia="Arial"/>
          <w:sz w:val="17"/>
          <w:szCs w:val="17"/>
          <w:color w:val="545454"/>
          <w:spacing w:val="0"/>
          <w:w w:val="108"/>
          <w:position w:val="-3"/>
        </w:rPr>
        <w:t>3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5" w:after="0" w:line="240" w:lineRule="auto"/>
        <w:ind w:left="29" w:right="-20"/>
        <w:jc w:val="left"/>
        <w:tabs>
          <w:tab w:pos="1840" w:val="left"/>
          <w:tab w:pos="366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63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1/2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9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70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-9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27"/>
          <w:position w:val="-2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1" w:after="0" w:line="240" w:lineRule="auto"/>
        <w:ind w:left="29" w:right="-20"/>
        <w:jc w:val="left"/>
        <w:tabs>
          <w:tab w:pos="1840" w:val="left"/>
          <w:tab w:pos="368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63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1/2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9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626462"/>
          <w:spacing w:val="-17"/>
          <w:w w:val="100"/>
        </w:rPr>
        <w:t>7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0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73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17"/>
          <w:position w:val="-3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40" w:lineRule="auto"/>
        <w:ind w:left="29" w:right="-20"/>
        <w:jc w:val="left"/>
        <w:tabs>
          <w:tab w:pos="1840" w:val="left"/>
          <w:tab w:pos="366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26"/>
        </w:rPr>
        <w:t>63</w:t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26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20"/>
          <w:w w:val="126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25"/>
          <w:w w:val="126"/>
        </w:rPr>
        <w:t>1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-26"/>
          <w:w w:val="126"/>
        </w:rPr>
        <w:t>/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26"/>
        </w:rPr>
        <w:t>2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626462"/>
          <w:spacing w:val="-13"/>
          <w:w w:val="100"/>
        </w:rPr>
        <w:t>7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0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85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27"/>
          <w:position w:val="-3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2" w:after="0" w:line="240" w:lineRule="auto"/>
        <w:ind w:left="22" w:right="-20"/>
        <w:jc w:val="left"/>
        <w:tabs>
          <w:tab w:pos="1840" w:val="left"/>
          <w:tab w:pos="3660" w:val="left"/>
        </w:tabs>
        <w:rPr>
          <w:rFonts w:ascii="Arial" w:hAnsi="Arial" w:cs="Arial" w:eastAsia="Arial"/>
          <w:sz w:val="17"/>
          <w:szCs w:val="17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63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1/2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9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70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-10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</w:r>
      <w:r>
        <w:rPr>
          <w:rFonts w:ascii="Arial" w:hAnsi="Arial" w:cs="Arial" w:eastAsia="Arial"/>
          <w:sz w:val="17"/>
          <w:szCs w:val="17"/>
          <w:color w:val="444444"/>
          <w:spacing w:val="0"/>
          <w:w w:val="108"/>
          <w:position w:val="-3"/>
        </w:rPr>
        <w:t>3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10" w:after="0" w:line="240" w:lineRule="auto"/>
        <w:ind w:left="14" w:right="-20"/>
        <w:jc w:val="left"/>
        <w:tabs>
          <w:tab w:pos="1840" w:val="left"/>
          <w:tab w:pos="3660" w:val="left"/>
        </w:tabs>
        <w:rPr>
          <w:rFonts w:ascii="Arial" w:hAnsi="Arial" w:cs="Arial" w:eastAsia="Arial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37"/>
        </w:rPr>
        <w:t>63</w:t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59"/>
          <w:w w:val="137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1/2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9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70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Arial" w:hAnsi="Arial" w:cs="Arial" w:eastAsia="Arial"/>
          <w:sz w:val="17"/>
          <w:szCs w:val="17"/>
          <w:color w:val="444444"/>
          <w:spacing w:val="0"/>
          <w:w w:val="108"/>
          <w:position w:val="-3"/>
        </w:rPr>
        <w:t>3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10" w:after="0" w:line="240" w:lineRule="auto"/>
        <w:ind w:left="14" w:right="-20"/>
        <w:jc w:val="left"/>
        <w:tabs>
          <w:tab w:pos="1840" w:val="left"/>
          <w:tab w:pos="364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33"/>
        </w:rPr>
        <w:t>63</w:t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33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8"/>
          <w:w w:val="13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1/2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9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70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-9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27"/>
          <w:position w:val="-3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9" w:after="0" w:line="240" w:lineRule="auto"/>
        <w:ind w:left="14" w:right="-20"/>
        <w:jc w:val="left"/>
        <w:tabs>
          <w:tab w:pos="1840" w:val="left"/>
          <w:tab w:pos="364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63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1/2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9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70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-9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</w:r>
      <w:r>
        <w:rPr>
          <w:rFonts w:ascii="Times New Roman" w:hAnsi="Times New Roman" w:cs="Times New Roman" w:eastAsia="Times New Roman"/>
          <w:sz w:val="19"/>
          <w:szCs w:val="19"/>
          <w:color w:val="545454"/>
          <w:spacing w:val="0"/>
          <w:w w:val="131"/>
          <w:position w:val="-3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0" w:lineRule="auto"/>
        <w:ind w:left="14" w:right="-20"/>
        <w:jc w:val="left"/>
        <w:tabs>
          <w:tab w:pos="1840" w:val="left"/>
          <w:tab w:pos="364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66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5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5/8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9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</w:rPr>
        <w:t>73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-10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38"/>
          <w:position w:val="-4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45" w:lineRule="exact"/>
        <w:ind w:left="7" w:right="-20"/>
        <w:jc w:val="left"/>
        <w:tabs>
          <w:tab w:pos="1820" w:val="left"/>
          <w:tab w:pos="364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  <w:position w:val="3"/>
        </w:rPr>
        <w:t>66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2"/>
          <w:w w:val="100"/>
          <w:position w:val="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>5/8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6"/>
          <w:w w:val="100"/>
          <w:position w:val="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-2"/>
          <w:w w:val="100"/>
          <w:position w:val="3"/>
        </w:rPr>
        <w:t>7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  <w:position w:val="3"/>
        </w:rPr>
        <w:t>3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-106"/>
          <w:w w:val="100"/>
          <w:position w:val="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49"/>
          <w:position w:val="-1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38" w:lineRule="exact"/>
        <w:ind w:right="-20"/>
        <w:jc w:val="left"/>
        <w:tabs>
          <w:tab w:pos="1820" w:val="left"/>
          <w:tab w:pos="364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31"/>
          <w:position w:val="3"/>
        </w:rPr>
        <w:t>66</w:t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54"/>
          <w:w w:val="131"/>
          <w:position w:val="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  <w:position w:val="3"/>
        </w:rPr>
        <w:t>5/8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-106"/>
          <w:w w:val="100"/>
          <w:position w:val="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  <w:position w:val="3"/>
        </w:rPr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  <w:t>73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-91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38"/>
          <w:position w:val="-1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35" w:lineRule="exact"/>
        <w:ind w:right="-20"/>
        <w:jc w:val="left"/>
        <w:tabs>
          <w:tab w:pos="1820" w:val="left"/>
          <w:tab w:pos="364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  <w:position w:val="2"/>
        </w:rPr>
        <w:t>66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-3"/>
          <w:w w:val="100"/>
          <w:position w:val="2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  <w:t>5/8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6"/>
          <w:w w:val="100"/>
          <w:position w:val="2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  <w:position w:val="2"/>
        </w:rPr>
        <w:t>73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-82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  <w:position w:val="2"/>
        </w:rPr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27"/>
          <w:position w:val="-1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80" w:right="1720"/>
          <w:cols w:num="3" w:equalWidth="0">
            <w:col w:w="3325" w:space="541"/>
            <w:col w:w="805" w:space="664"/>
            <w:col w:w="5005"/>
          </w:cols>
        </w:sectPr>
      </w:pPr>
      <w:rPr/>
    </w:p>
    <w:p>
      <w:pPr>
        <w:spacing w:before="0" w:after="0" w:line="204" w:lineRule="exact"/>
        <w:ind w:left="1454" w:right="-69"/>
        <w:jc w:val="left"/>
        <w:tabs>
          <w:tab w:pos="2640" w:val="left"/>
        </w:tabs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2"/>
        </w:rPr>
        <w:t>12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89"/>
          <w:w w:val="100"/>
          <w:b/>
          <w:bCs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b/>
          <w:bCs/>
          <w:position w:val="2"/>
        </w:rPr>
      </w:r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39"/>
          <w:b/>
          <w:bCs/>
          <w:position w:val="2"/>
        </w:rPr>
        <w:t>3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0" w:after="0" w:line="204" w:lineRule="exact"/>
        <w:ind w:right="-6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9"/>
          <w:b/>
          <w:bCs/>
          <w:position w:val="2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08" w:lineRule="exact"/>
        <w:ind w:right="-7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  <w:position w:val="1"/>
        </w:rPr>
        <w:t>20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33"/>
          <w:w w:val="100"/>
          <w:position w:val="1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5"/>
          <w:position w:val="1"/>
        </w:rPr>
        <w:t>1/8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8" w:after="0" w:line="200" w:lineRule="exact"/>
        <w:ind w:right="-20"/>
        <w:jc w:val="left"/>
        <w:tabs>
          <w:tab w:pos="1820" w:val="left"/>
          <w:tab w:pos="3620" w:val="left"/>
        </w:tabs>
        <w:rPr>
          <w:rFonts w:ascii="Arial" w:hAnsi="Arial" w:cs="Arial" w:eastAsia="Arial"/>
          <w:sz w:val="17"/>
          <w:szCs w:val="17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31"/>
          <w:position w:val="-1"/>
        </w:rPr>
        <w:t>66</w:t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47"/>
          <w:w w:val="131"/>
          <w:position w:val="-1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-1"/>
        </w:rPr>
        <w:t>5/8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98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-1"/>
        </w:rPr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  <w:position w:val="-1"/>
        </w:rPr>
        <w:t>73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-82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  <w:position w:val="-1"/>
        </w:rPr>
      </w:r>
      <w:r>
        <w:rPr>
          <w:rFonts w:ascii="Arial" w:hAnsi="Arial" w:cs="Arial" w:eastAsia="Arial"/>
          <w:sz w:val="17"/>
          <w:szCs w:val="17"/>
          <w:color w:val="545454"/>
          <w:spacing w:val="0"/>
          <w:w w:val="108"/>
          <w:position w:val="-4"/>
        </w:rPr>
        <w:t>3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80" w:right="1720"/>
          <w:cols w:num="4" w:equalWidth="0">
            <w:col w:w="2775" w:space="133"/>
            <w:col w:w="373" w:space="584"/>
            <w:col w:w="753" w:space="716"/>
            <w:col w:w="5006"/>
          </w:cols>
        </w:sectPr>
      </w:pPr>
      <w:rPr/>
    </w:p>
    <w:p>
      <w:pPr>
        <w:spacing w:before="18" w:after="0" w:line="240" w:lineRule="auto"/>
        <w:ind w:right="-19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.76pt;margin-top:-.020494pt;width:29.417401pt;height:30.0pt;mso-position-horizontal-relative:page;mso-position-vertical-relative:paragraph;z-index:-4506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0E0E0E"/>
                      <w:spacing w:val="0"/>
                      <w:w w:val="352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14"/>
          <w:b/>
          <w:bCs/>
        </w:rPr>
        <w:t>14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21"/>
          <w:b/>
          <w:bCs/>
        </w:rPr>
        <w:t>16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</w:rPr>
      </w:r>
    </w:p>
    <w:p>
      <w:pPr>
        <w:spacing w:before="31" w:after="0" w:line="240" w:lineRule="auto"/>
        <w:ind w:right="131"/>
        <w:jc w:val="righ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42424"/>
          <w:spacing w:val="0"/>
          <w:w w:val="117"/>
          <w:b/>
          <w:bCs/>
        </w:rPr>
        <w:t>8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40" w:after="0" w:line="240" w:lineRule="auto"/>
        <w:ind w:right="124"/>
        <w:jc w:val="righ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.4pt;margin-top:5.082576pt;width:30.397981pt;height:31pt;mso-position-horizontal-relative:page;mso-position-vertical-relative:paragraph;z-index:-4505" type="#_x0000_t202" filled="f" stroked="f">
            <v:textbox inset="0,0,0,0">
              <w:txbxContent>
                <w:p>
                  <w:pPr>
                    <w:spacing w:before="0" w:after="0" w:line="620" w:lineRule="exact"/>
                    <w:ind w:right="-133"/>
                    <w:jc w:val="left"/>
                    <w:rPr>
                      <w:rFonts w:ascii="Arial" w:hAnsi="Arial" w:cs="Arial" w:eastAsia="Arial"/>
                      <w:sz w:val="62"/>
                      <w:szCs w:val="62"/>
                    </w:rPr>
                  </w:pPr>
                  <w:rPr/>
                  <w:r>
                    <w:rPr>
                      <w:rFonts w:ascii="Arial" w:hAnsi="Arial" w:cs="Arial" w:eastAsia="Arial"/>
                      <w:sz w:val="62"/>
                      <w:szCs w:val="62"/>
                      <w:color w:val="0E0E0E"/>
                      <w:spacing w:val="0"/>
                      <w:w w:val="352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2"/>
                      <w:szCs w:val="62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30"/>
          <w:b/>
          <w:bCs/>
        </w:rPr>
        <w:t>9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56" w:after="0" w:line="240" w:lineRule="auto"/>
        <w:ind w:right="-9"/>
        <w:jc w:val="righ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16"/>
          <w:b/>
          <w:bCs/>
        </w:rPr>
        <w:t>10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</w:rPr>
      </w:r>
    </w:p>
    <w:p>
      <w:pPr>
        <w:spacing w:before="32" w:after="0" w:line="240" w:lineRule="auto"/>
        <w:ind w:right="-9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10"/>
          <w:b/>
          <w:bCs/>
        </w:rPr>
        <w:t>11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right="-11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.4pt;margin-top:6.378561pt;width:29.434021pt;height:33pt;mso-position-horizontal-relative:page;mso-position-vertical-relative:paragraph;z-index:-4504" type="#_x0000_t202" filled="f" stroked="f">
            <v:textbox inset="0,0,0,0">
              <w:txbxContent>
                <w:p>
                  <w:pPr>
                    <w:spacing w:before="0" w:after="0" w:line="660" w:lineRule="exact"/>
                    <w:ind w:right="-139"/>
                    <w:jc w:val="left"/>
                    <w:rPr>
                      <w:rFonts w:ascii="Arial" w:hAnsi="Arial" w:cs="Arial" w:eastAsia="Arial"/>
                      <w:sz w:val="66"/>
                      <w:szCs w:val="66"/>
                    </w:rPr>
                  </w:pPr>
                  <w:rPr/>
                  <w:r>
                    <w:rPr>
                      <w:rFonts w:ascii="Arial" w:hAnsi="Arial" w:cs="Arial" w:eastAsia="Arial"/>
                      <w:sz w:val="66"/>
                      <w:szCs w:val="66"/>
                      <w:color w:val="0E0E0E"/>
                      <w:spacing w:val="0"/>
                      <w:w w:val="320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6"/>
                      <w:szCs w:val="66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14"/>
          <w:b/>
          <w:bCs/>
        </w:rPr>
        <w:t>12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right="-11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14"/>
          <w:b/>
          <w:bCs/>
        </w:rPr>
        <w:t>14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right="-5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11"/>
          <w:b/>
          <w:bCs/>
        </w:rPr>
        <w:t>16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3" w:after="0" w:line="185" w:lineRule="exact"/>
        <w:ind w:right="1"/>
        <w:jc w:val="righ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444444"/>
          <w:spacing w:val="-17"/>
          <w:w w:val="128"/>
          <w:b/>
          <w:bCs/>
        </w:rPr>
        <w:t>1</w:t>
      </w:r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29"/>
          <w:b/>
          <w:bCs/>
        </w:rPr>
        <w:t>8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</w:rPr>
      </w:r>
    </w:p>
    <w:p>
      <w:pPr>
        <w:spacing w:before="0" w:after="0" w:line="557" w:lineRule="exact"/>
        <w:ind w:right="5"/>
        <w:jc w:val="right"/>
        <w:tabs>
          <w:tab w:pos="1320" w:val="left"/>
        </w:tabs>
        <w:rPr>
          <w:rFonts w:ascii="Courier New" w:hAnsi="Courier New" w:cs="Courier New" w:eastAsia="Courier New"/>
          <w:sz w:val="18"/>
          <w:szCs w:val="18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0.639999pt;margin-top:3.635556pt;width:5.8225pt;height:8.5pt;mso-position-horizontal-relative:page;mso-position-vertical-relative:paragraph;z-index:-4503" type="#_x0000_t202" filled="f" stroked="f">
            <v:textbox inset="0,0,0,0">
              <w:txbxContent>
                <w:p>
                  <w:pPr>
                    <w:spacing w:before="0" w:after="0" w:line="170" w:lineRule="exact"/>
                    <w:ind w:right="-66"/>
                    <w:jc w:val="left"/>
                    <w:rPr>
                      <w:rFonts w:ascii="Times New Roman" w:hAnsi="Times New Roman" w:cs="Times New Roman" w:eastAsia="Times New Roman"/>
                      <w:sz w:val="17"/>
                      <w:szCs w:val="17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17"/>
                      <w:szCs w:val="17"/>
                      <w:color w:val="242424"/>
                      <w:spacing w:val="0"/>
                      <w:w w:val="137"/>
                      <w:b/>
                      <w:bCs/>
                    </w:rPr>
                    <w:t>9</w:t>
                  </w:r>
                  <w:r>
                    <w:rPr>
                      <w:rFonts w:ascii="Times New Roman" w:hAnsi="Times New Roman" w:cs="Times New Roman" w:eastAsia="Times New Roman"/>
                      <w:sz w:val="17"/>
                      <w:szCs w:val="17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57"/>
          <w:szCs w:val="57"/>
          <w:color w:val="0E0E0E"/>
          <w:w w:val="103"/>
          <w:b/>
          <w:bCs/>
          <w:position w:val="1"/>
        </w:rPr>
        <w:t>I</w:t>
      </w:r>
      <w:r>
        <w:rPr>
          <w:rFonts w:ascii="Times New Roman" w:hAnsi="Times New Roman" w:cs="Times New Roman" w:eastAsia="Times New Roman"/>
          <w:sz w:val="57"/>
          <w:szCs w:val="57"/>
          <w:color w:val="0E0E0E"/>
          <w:spacing w:val="-81"/>
          <w:w w:val="100"/>
          <w:b/>
          <w:bCs/>
          <w:position w:val="1"/>
        </w:rPr>
        <w:t> </w:t>
      </w:r>
      <w:r>
        <w:rPr>
          <w:rFonts w:ascii="Times New Roman" w:hAnsi="Times New Roman" w:cs="Times New Roman" w:eastAsia="Times New Roman"/>
          <w:sz w:val="57"/>
          <w:szCs w:val="57"/>
          <w:color w:val="545454"/>
          <w:spacing w:val="0"/>
          <w:w w:val="20"/>
          <w:b/>
          <w:bCs/>
          <w:position w:val="1"/>
        </w:rPr>
        <w:t>_</w:t>
      </w:r>
      <w:r>
        <w:rPr>
          <w:rFonts w:ascii="Times New Roman" w:hAnsi="Times New Roman" w:cs="Times New Roman" w:eastAsia="Times New Roman"/>
          <w:sz w:val="57"/>
          <w:szCs w:val="57"/>
          <w:color w:val="545454"/>
          <w:spacing w:val="0"/>
          <w:w w:val="100"/>
          <w:b/>
          <w:bCs/>
          <w:position w:val="1"/>
        </w:rPr>
        <w:tab/>
      </w:r>
      <w:r>
        <w:rPr>
          <w:rFonts w:ascii="Times New Roman" w:hAnsi="Times New Roman" w:cs="Times New Roman" w:eastAsia="Times New Roman"/>
          <w:sz w:val="57"/>
          <w:szCs w:val="57"/>
          <w:color w:val="545454"/>
          <w:spacing w:val="0"/>
          <w:w w:val="100"/>
          <w:b/>
          <w:bCs/>
          <w:position w:val="1"/>
        </w:rPr>
      </w:r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16"/>
          <w:b/>
          <w:bCs/>
          <w:position w:val="-1"/>
        </w:rPr>
        <w:t>10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183" w:lineRule="exact"/>
        <w:ind w:right="3"/>
        <w:jc w:val="righ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37"/>
          <w:b/>
          <w:bCs/>
        </w:rPr>
        <w:t>11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45" w:after="0" w:line="240" w:lineRule="auto"/>
        <w:ind w:right="3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.4pt;margin-top:3.623711pt;width:35.649902pt;height:32.5pt;mso-position-horizontal-relative:page;mso-position-vertical-relative:paragraph;z-index:-4502" type="#_x0000_t202" filled="f" stroked="f">
            <v:textbox inset="0,0,0,0">
              <w:txbxContent>
                <w:p>
                  <w:pPr>
                    <w:spacing w:before="0" w:after="0" w:line="650" w:lineRule="exact"/>
                    <w:ind w:right="-138"/>
                    <w:jc w:val="left"/>
                    <w:rPr>
                      <w:rFonts w:ascii="Arial" w:hAnsi="Arial" w:cs="Arial" w:eastAsia="Arial"/>
                      <w:sz w:val="65"/>
                      <w:szCs w:val="65"/>
                    </w:rPr>
                  </w:pPr>
                  <w:rPr/>
                  <w:r>
                    <w:rPr>
                      <w:rFonts w:ascii="Arial" w:hAnsi="Arial" w:cs="Arial" w:eastAsia="Arial"/>
                      <w:sz w:val="65"/>
                      <w:szCs w:val="65"/>
                      <w:color w:val="0E0E0E"/>
                      <w:spacing w:val="0"/>
                      <w:w w:val="394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5"/>
                      <w:szCs w:val="65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14"/>
          <w:b/>
          <w:bCs/>
        </w:rPr>
        <w:t>12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2" w:after="0" w:line="240" w:lineRule="auto"/>
        <w:ind w:right="12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-4"/>
          <w:w w:val="112"/>
          <w:b/>
          <w:bCs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12"/>
          <w:b/>
          <w:bCs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30" w:after="0" w:line="240" w:lineRule="auto"/>
        <w:ind w:right="9"/>
        <w:jc w:val="righ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21"/>
          <w:b/>
          <w:bCs/>
        </w:rPr>
        <w:t>16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</w:rPr>
      </w:r>
    </w:p>
    <w:p>
      <w:pPr>
        <w:spacing w:before="41" w:after="0" w:line="164" w:lineRule="exact"/>
        <w:ind w:right="20"/>
        <w:jc w:val="righ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16"/>
          <w:b/>
          <w:bCs/>
          <w:position w:val="-2"/>
        </w:rPr>
        <w:t>18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560" w:lineRule="exact"/>
        <w:ind w:right="20"/>
        <w:jc w:val="right"/>
        <w:tabs>
          <w:tab w:pos="1300" w:val="left"/>
        </w:tabs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Arial" w:hAnsi="Arial" w:cs="Arial" w:eastAsia="Arial"/>
          <w:sz w:val="60"/>
          <w:szCs w:val="60"/>
          <w:color w:val="0E0E0E"/>
          <w:spacing w:val="0"/>
          <w:w w:val="352"/>
        </w:rPr>
        <w:t>I</w:t>
      </w:r>
      <w:r>
        <w:rPr>
          <w:rFonts w:ascii="Arial" w:hAnsi="Arial" w:cs="Arial" w:eastAsia="Arial"/>
          <w:sz w:val="60"/>
          <w:szCs w:val="60"/>
          <w:color w:val="0E0E0E"/>
          <w:spacing w:val="0"/>
          <w:w w:val="100"/>
        </w:rPr>
        <w:tab/>
      </w:r>
      <w:r>
        <w:rPr>
          <w:rFonts w:ascii="Arial" w:hAnsi="Arial" w:cs="Arial" w:eastAsia="Arial"/>
          <w:sz w:val="60"/>
          <w:szCs w:val="60"/>
          <w:color w:val="0E0E0E"/>
          <w:spacing w:val="0"/>
          <w:w w:val="100"/>
        </w:rPr>
      </w:r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16"/>
          <w:b/>
          <w:bCs/>
          <w:position w:val="22"/>
        </w:rPr>
        <w:t>10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5" w:after="0" w:line="240" w:lineRule="auto"/>
        <w:ind w:left="43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31"/>
          <w:b/>
          <w:bCs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32" w:after="0" w:line="240" w:lineRule="auto"/>
        <w:ind w:left="36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49"/>
          <w:b/>
          <w:bCs/>
        </w:rPr>
        <w:t>2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49" w:after="0" w:line="240" w:lineRule="auto"/>
        <w:ind w:left="43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37"/>
          <w:b/>
          <w:bCs/>
        </w:rPr>
        <w:t>6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47" w:after="0" w:line="240" w:lineRule="auto"/>
        <w:ind w:left="36" w:right="-6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20"/>
          <w:b/>
          <w:bCs/>
        </w:rPr>
        <w:t>5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20"/>
          <w:b/>
          <w:bCs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29"/>
          <w:w w:val="120"/>
          <w:b/>
          <w:bCs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20"/>
          <w:b/>
          <w:bCs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7" w:after="0" w:line="240" w:lineRule="auto"/>
        <w:ind w:left="36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32"/>
          <w:b/>
          <w:bCs/>
        </w:rPr>
        <w:t>5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26" w:after="0" w:line="240" w:lineRule="auto"/>
        <w:ind w:left="36" w:right="-7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00"/>
          <w:b/>
          <w:bCs/>
        </w:rPr>
        <w:t>4</w:t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00"/>
          <w:b/>
          <w:bCs/>
        </w:rPr>
        <w:t>  </w:t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7"/>
          <w:w w:val="100"/>
          <w:b/>
          <w:bCs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9"/>
          <w:b/>
          <w:bCs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9" w:after="0" w:line="240" w:lineRule="auto"/>
        <w:ind w:left="43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11"/>
          <w:b/>
          <w:bCs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47" w:after="0" w:line="240" w:lineRule="auto"/>
        <w:ind w:left="29" w:right="-54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8"/>
          <w:szCs w:val="18"/>
          <w:color w:val="242424"/>
          <w:spacing w:val="0"/>
          <w:w w:val="100"/>
          <w:b/>
          <w:bCs/>
        </w:rPr>
        <w:t>3</w:t>
      </w:r>
      <w:r>
        <w:rPr>
          <w:rFonts w:ascii="Courier New" w:hAnsi="Courier New" w:cs="Courier New" w:eastAsia="Courier New"/>
          <w:sz w:val="18"/>
          <w:szCs w:val="18"/>
          <w:color w:val="242424"/>
          <w:spacing w:val="29"/>
          <w:w w:val="100"/>
          <w:b/>
          <w:bCs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7"/>
          <w:b/>
          <w:bCs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8" w:after="0" w:line="240" w:lineRule="auto"/>
        <w:ind w:left="14" w:right="-54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Arial" w:hAnsi="Arial" w:cs="Arial" w:eastAsia="Arial"/>
          <w:sz w:val="17"/>
          <w:szCs w:val="17"/>
          <w:color w:val="242424"/>
          <w:spacing w:val="0"/>
          <w:w w:val="119"/>
          <w:b/>
          <w:bCs/>
        </w:rPr>
        <w:t>2</w:t>
      </w:r>
      <w:r>
        <w:rPr>
          <w:rFonts w:ascii="Arial" w:hAnsi="Arial" w:cs="Arial" w:eastAsia="Arial"/>
          <w:sz w:val="17"/>
          <w:szCs w:val="17"/>
          <w:color w:val="242424"/>
          <w:spacing w:val="0"/>
          <w:w w:val="119"/>
          <w:b/>
          <w:bCs/>
        </w:rPr>
        <w:t> </w:t>
      </w:r>
      <w:r>
        <w:rPr>
          <w:rFonts w:ascii="Arial" w:hAnsi="Arial" w:cs="Arial" w:eastAsia="Arial"/>
          <w:sz w:val="17"/>
          <w:szCs w:val="17"/>
          <w:color w:val="242424"/>
          <w:spacing w:val="35"/>
          <w:w w:val="119"/>
          <w:b/>
          <w:bCs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19"/>
          <w:b/>
          <w:bCs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1" w:after="0" w:line="240" w:lineRule="auto"/>
        <w:ind w:left="22" w:right="-48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Arial" w:hAnsi="Arial" w:cs="Arial" w:eastAsia="Arial"/>
          <w:sz w:val="17"/>
          <w:szCs w:val="17"/>
          <w:color w:val="242424"/>
          <w:spacing w:val="0"/>
          <w:w w:val="202"/>
          <w:b/>
          <w:bCs/>
        </w:rPr>
        <w:t>1</w:t>
      </w:r>
      <w:r>
        <w:rPr>
          <w:rFonts w:ascii="Arial" w:hAnsi="Arial" w:cs="Arial" w:eastAsia="Arial"/>
          <w:sz w:val="17"/>
          <w:szCs w:val="17"/>
          <w:color w:val="242424"/>
          <w:spacing w:val="-34"/>
          <w:w w:val="202"/>
          <w:b/>
          <w:bCs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5"/>
          <w:b/>
          <w:bCs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1" w:after="0" w:line="240" w:lineRule="auto"/>
        <w:ind w:left="29" w:right="-20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42424"/>
          <w:spacing w:val="0"/>
          <w:w w:val="124"/>
          <w:b/>
          <w:bCs/>
        </w:rPr>
        <w:t>6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40" w:after="0" w:line="240" w:lineRule="auto"/>
        <w:ind w:left="22" w:right="-55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20"/>
          <w:b/>
          <w:bCs/>
        </w:rPr>
        <w:t>5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20"/>
          <w:b/>
          <w:bCs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29"/>
          <w:w w:val="120"/>
          <w:b/>
          <w:bCs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20"/>
          <w:b/>
          <w:bCs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1" w:after="0" w:line="240" w:lineRule="auto"/>
        <w:ind w:left="14" w:right="-20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42424"/>
          <w:spacing w:val="0"/>
          <w:w w:val="123"/>
          <w:b/>
          <w:bCs/>
        </w:rPr>
        <w:t>5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31" w:after="0" w:line="240" w:lineRule="auto"/>
        <w:ind w:left="14" w:right="-4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00"/>
          <w:b/>
          <w:bCs/>
        </w:rPr>
        <w:t>4</w:t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00"/>
          <w:b/>
          <w:bCs/>
        </w:rPr>
        <w:t>  </w:t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7"/>
          <w:w w:val="100"/>
          <w:b/>
          <w:bCs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9"/>
          <w:b/>
          <w:bCs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2" w:after="0" w:line="240" w:lineRule="auto"/>
        <w:ind w:left="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29"/>
          <w:b/>
          <w:bCs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38" w:after="0" w:line="240" w:lineRule="auto"/>
        <w:ind w:left="7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42424"/>
          <w:spacing w:val="0"/>
          <w:w w:val="141"/>
          <w:b/>
          <w:bCs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46" w:after="0" w:line="240" w:lineRule="auto"/>
        <w:ind w:right="-20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42424"/>
          <w:spacing w:val="0"/>
          <w:w w:val="141"/>
          <w:b/>
          <w:bCs/>
        </w:rPr>
        <w:t>2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43" w:after="0" w:line="240" w:lineRule="auto"/>
        <w:ind w:left="14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242424"/>
          <w:spacing w:val="0"/>
          <w:w w:val="127"/>
          <w:b/>
          <w:bCs/>
        </w:rPr>
        <w:t>6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40" w:after="0" w:line="240" w:lineRule="auto"/>
        <w:ind w:left="43" w:right="-69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20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26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3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4" w:after="0" w:line="240" w:lineRule="auto"/>
        <w:ind w:left="36" w:right="-65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20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33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42424"/>
          <w:spacing w:val="-26"/>
          <w:w w:val="124"/>
        </w:rPr>
        <w:t>1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11"/>
        </w:rPr>
        <w:t>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18" w:after="0" w:line="240" w:lineRule="auto"/>
        <w:ind w:left="29" w:right="-56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-17"/>
          <w:w w:val="100"/>
        </w:rPr>
        <w:t>2</w:t>
      </w:r>
      <w:r>
        <w:rPr>
          <w:rFonts w:ascii="Courier New" w:hAnsi="Courier New" w:cs="Courier New" w:eastAsia="Courier New"/>
          <w:sz w:val="20"/>
          <w:szCs w:val="20"/>
          <w:color w:val="242424"/>
          <w:spacing w:val="0"/>
          <w:w w:val="100"/>
        </w:rPr>
        <w:t>1</w:t>
      </w:r>
      <w:r>
        <w:rPr>
          <w:rFonts w:ascii="Courier New" w:hAnsi="Courier New" w:cs="Courier New" w:eastAsia="Courier New"/>
          <w:sz w:val="20"/>
          <w:szCs w:val="20"/>
          <w:color w:val="242424"/>
          <w:spacing w:val="3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19"/>
          <w:w w:val="13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3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6" w:after="0" w:line="240" w:lineRule="auto"/>
        <w:ind w:left="29" w:right="-57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-7"/>
          <w:w w:val="100"/>
        </w:rPr>
        <w:t>2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39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18"/>
          <w:w w:val="12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7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36" w:after="0" w:line="240" w:lineRule="auto"/>
        <w:ind w:left="29" w:right="-57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21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3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18"/>
          <w:w w:val="12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7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29" w:right="-51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21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26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2"/>
        </w:rPr>
        <w:t>l/8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29" w:right="-47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21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26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19"/>
          <w:w w:val="13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13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1" w:after="0" w:line="240" w:lineRule="auto"/>
        <w:ind w:left="29"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21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5"/>
        </w:rPr>
        <w:t>1/8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2" w:lineRule="exact"/>
        <w:ind w:left="14" w:right="-47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1"/>
        </w:rPr>
        <w:t>21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33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444444"/>
          <w:spacing w:val="0"/>
          <w:w w:val="149"/>
          <w:position w:val="1"/>
        </w:rPr>
        <w:t>1/8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15" w:after="0" w:line="240" w:lineRule="auto"/>
        <w:ind w:left="14" w:right="-42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-18"/>
          <w:w w:val="100"/>
        </w:rPr>
        <w:t>2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50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18"/>
          <w:w w:val="12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17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left="1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22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3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1" w:after="0" w:line="240" w:lineRule="auto"/>
        <w:ind w:left="1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22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7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19"/>
          <w:w w:val="13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13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1" w:after="0" w:line="240" w:lineRule="auto"/>
        <w:ind w:left="14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22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1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1" w:after="0" w:line="240" w:lineRule="auto"/>
        <w:ind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22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32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5"/>
        </w:rPr>
        <w:t>1/8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26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22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32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24"/>
          <w:w w:val="13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17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9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22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32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18"/>
          <w:w w:val="12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13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21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</w:rPr>
        <w:t>22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1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8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9" w:after="0" w:line="240" w:lineRule="auto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</w:rPr>
        <w:t>23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25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11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44" w:after="0" w:line="240" w:lineRule="auto"/>
        <w:ind w:left="58" w:right="-20"/>
        <w:jc w:val="left"/>
        <w:tabs>
          <w:tab w:pos="1860" w:val="left"/>
          <w:tab w:pos="3680" w:val="left"/>
        </w:tabs>
        <w:rPr>
          <w:rFonts w:ascii="Arial" w:hAnsi="Arial" w:cs="Arial" w:eastAsia="Arial"/>
          <w:sz w:val="17"/>
          <w:szCs w:val="17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31"/>
        </w:rPr>
        <w:t>66</w:t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56"/>
          <w:w w:val="131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5/8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22"/>
        </w:rPr>
        <w:t>73</w:t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-30"/>
          <w:w w:val="122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00"/>
        </w:rPr>
      </w:r>
      <w:r>
        <w:rPr>
          <w:rFonts w:ascii="Arial" w:hAnsi="Arial" w:cs="Arial" w:eastAsia="Arial"/>
          <w:sz w:val="17"/>
          <w:szCs w:val="17"/>
          <w:color w:val="545454"/>
          <w:spacing w:val="0"/>
          <w:w w:val="122"/>
          <w:position w:val="-3"/>
        </w:rPr>
        <w:t>3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0" w:after="0" w:line="245" w:lineRule="exact"/>
        <w:ind w:left="50" w:right="-20"/>
        <w:jc w:val="left"/>
        <w:tabs>
          <w:tab w:pos="1860" w:val="left"/>
          <w:tab w:pos="368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31"/>
          <w:position w:val="3"/>
        </w:rPr>
        <w:t>66</w:t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56"/>
          <w:w w:val="131"/>
          <w:position w:val="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  <w:position w:val="3"/>
        </w:rPr>
        <w:t>5/8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-106"/>
          <w:w w:val="100"/>
          <w:position w:val="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33"/>
          <w:position w:val="3"/>
        </w:rPr>
        <w:t>73</w:t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-54"/>
          <w:w w:val="133"/>
          <w:position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00"/>
          <w:position w:val="3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9"/>
          <w:szCs w:val="19"/>
          <w:color w:val="242424"/>
          <w:spacing w:val="0"/>
          <w:w w:val="133"/>
          <w:position w:val="-1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5" w:lineRule="exact"/>
        <w:ind w:left="50" w:right="-20"/>
        <w:jc w:val="left"/>
        <w:tabs>
          <w:tab w:pos="1860" w:val="left"/>
          <w:tab w:pos="368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>69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-80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>76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3"/>
          <w:w w:val="100"/>
          <w:position w:val="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9"/>
          <w:szCs w:val="19"/>
          <w:color w:val="444444"/>
          <w:spacing w:val="0"/>
          <w:w w:val="131"/>
          <w:position w:val="-1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3" w:lineRule="exact"/>
        <w:ind w:left="50" w:right="-20"/>
        <w:jc w:val="left"/>
        <w:tabs>
          <w:tab w:pos="1860" w:val="left"/>
          <w:tab w:pos="366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>69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-80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>76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13"/>
          <w:w w:val="100"/>
          <w:position w:val="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49"/>
          <w:position w:val="-1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6" w:after="0" w:line="240" w:lineRule="auto"/>
        <w:ind w:left="50" w:right="-20"/>
        <w:jc w:val="left"/>
        <w:tabs>
          <w:tab w:pos="1860" w:val="left"/>
          <w:tab w:pos="366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69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3/4</w:t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76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13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38"/>
          <w:position w:val="-4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45" w:lineRule="exact"/>
        <w:ind w:left="36" w:right="-20"/>
        <w:jc w:val="left"/>
        <w:tabs>
          <w:tab w:pos="1860" w:val="left"/>
          <w:tab w:pos="366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  <w:position w:val="3"/>
        </w:rPr>
        <w:t>69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7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-87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>76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3"/>
          <w:w w:val="100"/>
          <w:position w:val="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38"/>
          <w:position w:val="-1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45" w:lineRule="exact"/>
        <w:ind w:left="36" w:right="-20"/>
        <w:jc w:val="left"/>
        <w:tabs>
          <w:tab w:pos="1860" w:val="left"/>
          <w:tab w:pos="366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  <w:position w:val="3"/>
        </w:rPr>
        <w:t>69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3"/>
        </w:rPr>
        <w:t>3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-21"/>
          <w:w w:val="100"/>
          <w:position w:val="3"/>
        </w:rPr>
        <w:t>/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position w:val="3"/>
        </w:rPr>
        <w:t>4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-70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242424"/>
          <w:spacing w:val="0"/>
          <w:w w:val="100"/>
          <w:position w:val="3"/>
        </w:rPr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>76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3"/>
          <w:w w:val="100"/>
          <w:position w:val="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27"/>
          <w:position w:val="-1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35" w:lineRule="exact"/>
        <w:ind w:left="36" w:right="-20"/>
        <w:jc w:val="left"/>
        <w:tabs>
          <w:tab w:pos="1860" w:val="left"/>
          <w:tab w:pos="366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  <w:t>69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2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-80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2"/>
        </w:rPr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  <w:t>76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13"/>
          <w:w w:val="100"/>
          <w:position w:val="2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38"/>
          <w:position w:val="-1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2" w:after="0" w:line="240" w:lineRule="auto"/>
        <w:ind w:left="36" w:right="-20"/>
        <w:jc w:val="left"/>
        <w:tabs>
          <w:tab w:pos="1840" w:val="left"/>
          <w:tab w:pos="366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69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-87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76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9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38"/>
          <w:position w:val="-4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35" w:lineRule="exact"/>
        <w:ind w:left="22" w:right="-20"/>
        <w:jc w:val="left"/>
        <w:tabs>
          <w:tab w:pos="1840" w:val="left"/>
          <w:tab w:pos="366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  <w:t>69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7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2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-87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  <w:position w:val="2"/>
        </w:rPr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  <w:t>76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3"/>
          <w:w w:val="100"/>
          <w:position w:val="2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27"/>
          <w:position w:val="-1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9" w:after="0" w:line="240" w:lineRule="auto"/>
        <w:ind w:left="22" w:right="-20"/>
        <w:jc w:val="left"/>
        <w:tabs>
          <w:tab w:pos="1840" w:val="left"/>
          <w:tab w:pos="364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19"/>
          <w:szCs w:val="19"/>
          <w:color w:val="545454"/>
          <w:spacing w:val="0"/>
          <w:w w:val="100"/>
        </w:rPr>
        <w:t>72</w:t>
      </w:r>
      <w:r>
        <w:rPr>
          <w:rFonts w:ascii="Courier New" w:hAnsi="Courier New" w:cs="Courier New" w:eastAsia="Courier New"/>
          <w:sz w:val="19"/>
          <w:szCs w:val="19"/>
          <w:color w:val="545454"/>
          <w:spacing w:val="9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7/8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95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79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1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49"/>
          <w:position w:val="-3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9" w:after="0" w:line="240" w:lineRule="auto"/>
        <w:ind w:left="22" w:right="-20"/>
        <w:jc w:val="left"/>
        <w:tabs>
          <w:tab w:pos="1840" w:val="left"/>
          <w:tab w:pos="364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72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1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7/8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2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79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3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27"/>
          <w:position w:val="-3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3" w:after="0" w:line="240" w:lineRule="auto"/>
        <w:ind w:left="14" w:right="-20"/>
        <w:jc w:val="left"/>
        <w:tabs>
          <w:tab w:pos="1840" w:val="left"/>
          <w:tab w:pos="362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1"/>
        </w:rPr>
        <w:t>72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7"/>
          <w:w w:val="100"/>
          <w:position w:val="1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1"/>
        </w:rPr>
        <w:t>7/8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2"/>
          <w:w w:val="100"/>
          <w:position w:val="1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1"/>
        </w:rPr>
        <w:t>79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3"/>
          <w:w w:val="100"/>
          <w:position w:val="1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1"/>
        </w:rPr>
      </w:r>
      <w:r>
        <w:rPr>
          <w:rFonts w:ascii="Times New Roman" w:hAnsi="Times New Roman" w:cs="Times New Roman" w:eastAsia="Times New Roman"/>
          <w:sz w:val="18"/>
          <w:szCs w:val="18"/>
          <w:color w:val="444444"/>
          <w:spacing w:val="0"/>
          <w:w w:val="149"/>
          <w:position w:val="0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37" w:lineRule="exact"/>
        <w:ind w:left="7" w:right="-20"/>
        <w:jc w:val="left"/>
        <w:tabs>
          <w:tab w:pos="1820" w:val="left"/>
          <w:tab w:pos="364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  <w:position w:val="2"/>
        </w:rPr>
        <w:t>72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7"/>
          <w:w w:val="100"/>
          <w:position w:val="2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21"/>
          <w:w w:val="100"/>
          <w:position w:val="2"/>
        </w:rPr>
        <w:t>7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  <w:position w:val="2"/>
        </w:rPr>
        <w:t>/8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-65"/>
          <w:w w:val="100"/>
          <w:position w:val="2"/>
        </w:rPr>
        <w:t> 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  <w:position w:val="2"/>
        </w:rPr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  <w:t>79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3"/>
          <w:w w:val="100"/>
          <w:position w:val="2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  <w:position w:val="2"/>
        </w:rPr>
      </w:r>
      <w:r>
        <w:rPr>
          <w:rFonts w:ascii="Times New Roman" w:hAnsi="Times New Roman" w:cs="Times New Roman" w:eastAsia="Times New Roman"/>
          <w:sz w:val="19"/>
          <w:szCs w:val="19"/>
          <w:color w:val="444444"/>
          <w:spacing w:val="0"/>
          <w:w w:val="121"/>
          <w:position w:val="-1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7" w:after="0" w:line="240" w:lineRule="auto"/>
        <w:ind w:left="7" w:right="-20"/>
        <w:jc w:val="left"/>
        <w:tabs>
          <w:tab w:pos="1820" w:val="left"/>
          <w:tab w:pos="362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44444"/>
          <w:spacing w:val="0"/>
          <w:w w:val="100"/>
        </w:rPr>
        <w:t>72</w:t>
      </w:r>
      <w:r>
        <w:rPr>
          <w:rFonts w:ascii="Courier New" w:hAnsi="Courier New" w:cs="Courier New" w:eastAsia="Courier New"/>
          <w:sz w:val="19"/>
          <w:szCs w:val="19"/>
          <w:color w:val="444444"/>
          <w:spacing w:val="26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7/8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2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79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1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9"/>
          <w:szCs w:val="19"/>
          <w:color w:val="444444"/>
          <w:spacing w:val="0"/>
          <w:w w:val="141"/>
          <w:position w:val="-2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17" w:after="0" w:line="240" w:lineRule="auto"/>
        <w:ind w:left="7" w:right="-20"/>
        <w:jc w:val="left"/>
        <w:tabs>
          <w:tab w:pos="1820" w:val="left"/>
          <w:tab w:pos="362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72</w:t>
      </w:r>
      <w:r>
        <w:rPr>
          <w:rFonts w:ascii="Courier New" w:hAnsi="Courier New" w:cs="Courier New" w:eastAsia="Courier New"/>
          <w:sz w:val="20"/>
          <w:szCs w:val="20"/>
          <w:color w:val="545454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7/8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02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79</w:t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9"/>
          <w:szCs w:val="19"/>
          <w:color w:val="545454"/>
          <w:spacing w:val="0"/>
          <w:w w:val="131"/>
          <w:position w:val="-3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5" w:after="0" w:line="240" w:lineRule="auto"/>
        <w:ind w:right="-20"/>
        <w:jc w:val="left"/>
        <w:tabs>
          <w:tab w:pos="1820" w:val="left"/>
          <w:tab w:pos="362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</w:rPr>
        <w:t>72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7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26"/>
          <w:w w:val="123"/>
        </w:rPr>
        <w:t>7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-25"/>
          <w:w w:val="123"/>
        </w:rPr>
        <w:t>/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23"/>
        </w:rPr>
        <w:t>8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45"/>
          <w:w w:val="12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00"/>
        </w:rPr>
        <w:t>79</w:t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545454"/>
          <w:spacing w:val="0"/>
          <w:w w:val="138"/>
          <w:position w:val="-3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9" w:after="0" w:line="240" w:lineRule="auto"/>
        <w:ind w:right="-20"/>
        <w:jc w:val="left"/>
        <w:tabs>
          <w:tab w:pos="1820" w:val="left"/>
          <w:tab w:pos="3620" w:val="left"/>
        </w:tabs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</w:rPr>
        <w:t>76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-103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626462"/>
          <w:spacing w:val="0"/>
          <w:w w:val="100"/>
        </w:rPr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>82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-11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  <w:tab/>
      </w:r>
      <w:r>
        <w:rPr>
          <w:rFonts w:ascii="Courier New" w:hAnsi="Courier New" w:cs="Courier New" w:eastAsia="Courier New"/>
          <w:sz w:val="20"/>
          <w:szCs w:val="20"/>
          <w:color w:val="444444"/>
          <w:spacing w:val="0"/>
          <w:w w:val="100"/>
        </w:rPr>
      </w:r>
      <w:r>
        <w:rPr>
          <w:rFonts w:ascii="Times New Roman" w:hAnsi="Times New Roman" w:cs="Times New Roman" w:eastAsia="Times New Roman"/>
          <w:sz w:val="19"/>
          <w:szCs w:val="19"/>
          <w:color w:val="545454"/>
          <w:spacing w:val="0"/>
          <w:w w:val="131"/>
          <w:position w:val="-4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80" w:right="1720"/>
          <w:cols w:num="4" w:equalWidth="0">
            <w:col w:w="1709" w:space="905"/>
            <w:col w:w="654" w:space="556"/>
            <w:col w:w="797" w:space="650"/>
            <w:col w:w="5069"/>
          </w:cols>
        </w:sectPr>
      </w:pPr>
      <w:rPr/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/>
        <w:pict>
          <v:group style="position:absolute;margin-left:73.440002pt;margin-top:7.02pt;width:535.680pt;height:.1pt;mso-position-horizontal-relative:page;mso-position-vertical-relative:page;z-index:-4514" coordorigin="1469,140" coordsize="10714,2">
            <v:shape style="position:absolute;left:1469;top:140;width:10714;height:2" coordorigin="1469,140" coordsize="10714,0" path="m1469,140l12182,140e" filled="f" stroked="t" strokeweight=".72pt" strokecolor="#2B2B28">
              <v:path arrowok="t"/>
            </v:shape>
          </v:group>
          <w10:wrap type="none"/>
        </w:pict>
      </w:r>
      <w:r>
        <w:rPr/>
        <w:pict>
          <v:group style="position:absolute;margin-left:3.06pt;margin-top:6.48pt;width:.1pt;height:601.2pt;mso-position-horizontal-relative:page;mso-position-vertical-relative:page;z-index:-4513" coordorigin="61,130" coordsize="2,12024">
            <v:shape style="position:absolute;left:61;top:130;width:2;height:12024" coordorigin="61,130" coordsize="0,12024" path="m61,12154l61,130e" filled="f" stroked="t" strokeweight=".36pt" strokecolor="#747470">
              <v:path arrowok="t"/>
            </v:shape>
          </v:group>
          <w10:wrap type="none"/>
        </w:pict>
      </w:r>
      <w:r>
        <w:rPr>
          <w:sz w:val="16"/>
          <w:szCs w:val="16"/>
        </w:rPr>
      </w:r>
    </w:p>
    <w:p>
      <w:pPr>
        <w:spacing w:before="0" w:after="0" w:line="240" w:lineRule="auto"/>
        <w:ind w:left="1404" w:right="-20"/>
        <w:jc w:val="left"/>
        <w:tabs>
          <w:tab w:pos="6220" w:val="left"/>
        </w:tabs>
        <w:rPr>
          <w:rFonts w:ascii="Times New Roman" w:hAnsi="Times New Roman" w:cs="Times New Roman" w:eastAsia="Times New Roman"/>
          <w:sz w:val="17"/>
          <w:szCs w:val="17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.76pt;margin-top:1.959496pt;width:28.337101pt;height:30.0pt;mso-position-horizontal-relative:page;mso-position-vertical-relative:paragraph;z-index:-4501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0E0E0E"/>
                      <w:spacing w:val="0"/>
                      <w:w w:val="339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hyperlink r:id="rId10">
        <w:r>
          <w:rPr>
            <w:rFonts w:ascii="Courier New" w:hAnsi="Courier New" w:cs="Courier New" w:eastAsia="Courier New"/>
            <w:sz w:val="19"/>
            <w:szCs w:val="19"/>
            <w:color w:val="444444"/>
            <w:spacing w:val="0"/>
            <w:w w:val="100"/>
          </w:rPr>
          <w:t>dlkbev@sprynet.com</w:t>
        </w:r>
        <w:r>
          <w:rPr>
            <w:rFonts w:ascii="Courier New" w:hAnsi="Courier New" w:cs="Courier New" w:eastAsia="Courier New"/>
            <w:sz w:val="19"/>
            <w:szCs w:val="19"/>
            <w:color w:val="444444"/>
            <w:spacing w:val="9"/>
            <w:w w:val="100"/>
          </w:rPr>
          <w:t> </w:t>
        </w:r>
        <w:r>
          <w:rPr>
            <w:rFonts w:ascii="Courier New" w:hAnsi="Courier New" w:cs="Courier New" w:eastAsia="Courier New"/>
            <w:sz w:val="19"/>
            <w:szCs w:val="19"/>
            <w:color w:val="444444"/>
            <w:spacing w:val="0"/>
            <w:w w:val="100"/>
          </w:rPr>
          <w:tab/>
        </w:r>
        <w:r>
          <w:rPr>
            <w:rFonts w:ascii="Courier New" w:hAnsi="Courier New" w:cs="Courier New" w:eastAsia="Courier New"/>
            <w:sz w:val="19"/>
            <w:szCs w:val="19"/>
            <w:color w:val="444444"/>
            <w:spacing w:val="0"/>
            <w:w w:val="100"/>
          </w:rPr>
        </w:r>
      </w:hyperlink>
      <w:r>
        <w:rPr>
          <w:rFonts w:ascii="Times New Roman" w:hAnsi="Times New Roman" w:cs="Times New Roman" w:eastAsia="Times New Roman"/>
          <w:sz w:val="17"/>
          <w:szCs w:val="17"/>
          <w:color w:val="626462"/>
          <w:spacing w:val="0"/>
          <w:w w:val="104"/>
          <w:position w:val="-4"/>
        </w:rPr>
        <w:t>4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80" w:right="1720"/>
        </w:sectPr>
      </w:pPr>
      <w:rPr/>
    </w:p>
    <w:p>
      <w:pPr>
        <w:spacing w:before="33" w:after="0" w:line="240" w:lineRule="auto"/>
        <w:ind w:right="128"/>
        <w:jc w:val="right"/>
        <w:rPr>
          <w:rFonts w:ascii="Arial" w:hAnsi="Arial" w:cs="Arial" w:eastAsia="Arial"/>
          <w:sz w:val="46"/>
          <w:szCs w:val="46"/>
        </w:rPr>
      </w:pPr>
      <w:rPr/>
      <w:r>
        <w:rPr>
          <w:rFonts w:ascii="Arial" w:hAnsi="Arial" w:cs="Arial" w:eastAsia="Arial"/>
          <w:sz w:val="60"/>
          <w:szCs w:val="60"/>
          <w:color w:val="313131"/>
          <w:spacing w:val="-243"/>
          <w:w w:val="352"/>
        </w:rPr>
        <w:t>I</w:t>
      </w:r>
      <w:r>
        <w:rPr>
          <w:rFonts w:ascii="Arial" w:hAnsi="Arial" w:cs="Arial" w:eastAsia="Arial"/>
          <w:sz w:val="46"/>
          <w:szCs w:val="46"/>
          <w:color w:val="4D4D4D"/>
          <w:spacing w:val="0"/>
          <w:w w:val="109"/>
          <w:position w:val="-19"/>
        </w:rPr>
        <w:t>.</w:t>
      </w:r>
      <w:r>
        <w:rPr>
          <w:rFonts w:ascii="Arial" w:hAnsi="Arial" w:cs="Arial" w:eastAsia="Arial"/>
          <w:sz w:val="46"/>
          <w:szCs w:val="46"/>
          <w:color w:val="000000"/>
          <w:spacing w:val="0"/>
          <w:w w:val="100"/>
          <w:position w:val="0"/>
        </w:rPr>
      </w:r>
    </w:p>
    <w:p>
      <w:pPr>
        <w:spacing w:before="0" w:after="0" w:line="605" w:lineRule="exact"/>
        <w:ind w:left="3937" w:right="-277"/>
        <w:jc w:val="left"/>
        <w:tabs>
          <w:tab w:pos="10340" w:val="left"/>
        </w:tabs>
        <w:rPr>
          <w:rFonts w:ascii="Arial" w:hAnsi="Arial" w:cs="Arial" w:eastAsia="Arial"/>
          <w:sz w:val="60"/>
          <w:szCs w:val="60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3"/>
          <w:position w:val="8"/>
        </w:rPr>
        <w:t>Me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21"/>
          <w:w w:val="123"/>
          <w:position w:val="8"/>
        </w:rPr>
        <w:t>t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18"/>
          <w:w w:val="123"/>
          <w:position w:val="8"/>
        </w:rPr>
        <w:t>a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3"/>
          <w:position w:val="8"/>
        </w:rPr>
        <w:t>l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69"/>
          <w:w w:val="123"/>
          <w:position w:val="8"/>
        </w:rPr>
        <w:t> </w:t>
      </w:r>
      <w:r>
        <w:rPr>
          <w:rFonts w:ascii="Courier New" w:hAnsi="Courier New" w:cs="Courier New" w:eastAsia="Courier New"/>
          <w:sz w:val="21"/>
          <w:szCs w:val="21"/>
          <w:color w:val="4D4D4D"/>
          <w:spacing w:val="0"/>
          <w:w w:val="123"/>
          <w:position w:val="8"/>
        </w:rPr>
        <w:t>&amp;</w:t>
      </w:r>
      <w:r>
        <w:rPr>
          <w:rFonts w:ascii="Courier New" w:hAnsi="Courier New" w:cs="Courier New" w:eastAsia="Courier New"/>
          <w:sz w:val="21"/>
          <w:szCs w:val="21"/>
          <w:color w:val="4D4D4D"/>
          <w:spacing w:val="-55"/>
          <w:w w:val="123"/>
          <w:position w:val="8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3"/>
          <w:position w:val="8"/>
        </w:rPr>
        <w:t>B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14"/>
          <w:w w:val="123"/>
          <w:position w:val="8"/>
        </w:rPr>
        <w:t>a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26"/>
          <w:w w:val="123"/>
          <w:position w:val="8"/>
        </w:rPr>
        <w:t>n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3"/>
          <w:position w:val="8"/>
        </w:rPr>
        <w:t>d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47"/>
          <w:w w:val="123"/>
          <w:position w:val="8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8"/>
        </w:rPr>
        <w:t>Sizes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68"/>
          <w:w w:val="100"/>
          <w:position w:val="8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8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8"/>
        </w:rPr>
      </w:r>
      <w:r>
        <w:rPr>
          <w:rFonts w:ascii="Arial" w:hAnsi="Arial" w:cs="Arial" w:eastAsia="Arial"/>
          <w:sz w:val="60"/>
          <w:szCs w:val="60"/>
          <w:color w:val="313131"/>
          <w:spacing w:val="0"/>
          <w:w w:val="364"/>
          <w:position w:val="-3"/>
        </w:rPr>
        <w:t>I</w:t>
      </w:r>
      <w:r>
        <w:rPr>
          <w:rFonts w:ascii="Arial" w:hAnsi="Arial" w:cs="Arial" w:eastAsia="Arial"/>
          <w:sz w:val="60"/>
          <w:szCs w:val="60"/>
          <w:color w:val="000000"/>
          <w:spacing w:val="0"/>
          <w:w w:val="100"/>
          <w:position w:val="0"/>
        </w:rPr>
      </w:r>
    </w:p>
    <w:p>
      <w:pPr>
        <w:spacing w:before="0" w:after="0" w:line="10" w:lineRule="atLeast"/>
        <w:ind w:right="2725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11"/>
        </w:rPr>
        <w:t>Lap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jc w:val="right"/>
        <w:spacing w:after="0"/>
        <w:sectPr>
          <w:pgSz w:w="12240" w:h="15840"/>
          <w:pgMar w:top="340" w:bottom="0" w:left="1420" w:right="0"/>
        </w:sectPr>
      </w:pPr>
      <w:rPr/>
    </w:p>
    <w:p>
      <w:pPr>
        <w:spacing w:before="0" w:after="0" w:line="190" w:lineRule="exact"/>
        <w:ind w:left="193" w:right="-92"/>
        <w:jc w:val="left"/>
        <w:tabs>
          <w:tab w:pos="4000" w:val="left"/>
          <w:tab w:pos="5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26"/>
        </w:rPr>
        <w:t>P;ipe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26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22"/>
          <w:w w:val="126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00"/>
          <w:position w:val="5"/>
        </w:rPr>
        <w:t>S;i:z;e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00"/>
          <w:position w:val="5"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6"/>
          <w:w w:val="100"/>
          <w:position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42"/>
          <w:position w:val="5"/>
        </w:rPr>
        <w:t>Thicknes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42"/>
          <w:position w:val="5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29"/>
          <w:w w:val="142"/>
          <w:position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42"/>
          <w:position w:val="5"/>
        </w:rPr>
        <w:t>D;iameter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00"/>
          <w:position w:val="5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42"/>
          <w:position w:val="10"/>
        </w:rPr>
        <w:t>Metal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42"/>
          <w:position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22"/>
          <w:w w:val="142"/>
          <w:position w:val="1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313131"/>
          <w:spacing w:val="0"/>
          <w:w w:val="142"/>
          <w:position w:val="13"/>
        </w:rPr>
        <w:t>Length</w:t>
      </w:r>
      <w:r>
        <w:rPr>
          <w:rFonts w:ascii="Times New Roman" w:hAnsi="Times New Roman" w:cs="Times New Roman" w:eastAsia="Times New Roman"/>
          <w:sz w:val="19"/>
          <w:szCs w:val="19"/>
          <w:color w:val="313131"/>
          <w:spacing w:val="0"/>
          <w:w w:val="100"/>
          <w:position w:val="13"/>
        </w:rPr>
        <w:tab/>
      </w:r>
      <w:r>
        <w:rPr>
          <w:rFonts w:ascii="Times New Roman" w:hAnsi="Times New Roman" w:cs="Times New Roman" w:eastAsia="Times New Roman"/>
          <w:sz w:val="19"/>
          <w:szCs w:val="19"/>
          <w:color w:val="313131"/>
          <w:spacing w:val="0"/>
          <w:w w:val="100"/>
          <w:position w:val="13"/>
        </w:rPr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42"/>
          <w:position w:val="16"/>
        </w:rPr>
        <w:t>Ban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42"/>
          <w:position w:val="16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2"/>
          <w:w w:val="142"/>
          <w:position w:val="16"/>
        </w:rPr>
        <w:t> </w:t>
      </w:r>
      <w:r>
        <w:rPr>
          <w:rFonts w:ascii="Arial" w:hAnsi="Arial" w:cs="Arial" w:eastAsia="Arial"/>
          <w:sz w:val="19"/>
          <w:szCs w:val="19"/>
          <w:color w:val="313131"/>
          <w:spacing w:val="0"/>
          <w:w w:val="142"/>
          <w:position w:val="16"/>
        </w:rPr>
        <w:t>Length</w:t>
      </w:r>
      <w:r>
        <w:rPr>
          <w:rFonts w:ascii="Arial" w:hAnsi="Arial" w:cs="Arial" w:eastAsia="Arial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4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40" w:lineRule="auto"/>
        <w:ind w:left="4038" w:right="-20"/>
        <w:jc w:val="left"/>
        <w:tabs>
          <w:tab w:pos="588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6.480003pt;margin-top:1.327279pt;width:97.860999pt;height:128.940002pt;mso-position-horizontal-relative:page;mso-position-vertical-relative:paragraph;z-index:-4498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39" w:hRule="exact"/>
                    </w:trPr>
                    <w:tc>
                      <w:tcPr>
                        <w:tcW w:w="8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7" w:after="0" w:line="110" w:lineRule="exact"/>
                          <w:jc w:val="left"/>
                          <w:rPr>
                            <w:sz w:val="11"/>
                            <w:szCs w:val="11"/>
                          </w:rPr>
                        </w:pPr>
                        <w:rPr/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6"/>
                          </w:rPr>
                          <w:t>11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1" w:after="0" w:line="240" w:lineRule="auto"/>
                          <w:ind w:left="44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32"/>
                            <w:w w:val="12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8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14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25"/>
                            <w:w w:val="131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4"/>
                            <w:position w:val="1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421" w:right="500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2"/>
                            <w:position w:val="2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8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14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1"/>
                          </w:rPr>
                          <w:t>14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39"/>
                            <w:w w:val="121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4" w:hRule="exact"/>
                    </w:trPr>
                    <w:tc>
                      <w:tcPr>
                        <w:tcW w:w="8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11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1"/>
                          </w:rPr>
                          <w:t>16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5"/>
                            <w:position w:val="2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33"/>
                            <w:w w:val="125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5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4" w:hRule="exact"/>
                    </w:trPr>
                    <w:tc>
                      <w:tcPr>
                        <w:tcW w:w="8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14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3"/>
                            <w:position w:val="1"/>
                          </w:rPr>
                          <w:t>18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2"/>
                            <w:position w:val="2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26"/>
                            <w:w w:val="122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2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8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</w:rPr>
                          <w:t>20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47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41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77"/>
                            <w:w w:val="141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80"/>
                            <w:position w:val="2"/>
                          </w:rPr>
                          <w:t>1./2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8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74"/>
                          </w:rPr>
                          <w:t>1.1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50" w:right="462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0"/>
                            <w:position w:val="2"/>
                          </w:rPr>
                          <w:t>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8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40" w:lineRule="auto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5"/>
                          </w:rPr>
                          <w:t>12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8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2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32"/>
                            <w:w w:val="121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8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40" w:lineRule="auto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7"/>
                          </w:rPr>
                          <w:t>14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50" w:right="461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1"/>
                            <w:position w:val="2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328" w:hRule="exact"/>
                    </w:trPr>
                    <w:tc>
                      <w:tcPr>
                        <w:tcW w:w="80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22"/>
                            <w:w w:val="13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40"/>
                          </w:rPr>
                          <w:t>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64" w:right="446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97.440002pt;margin-top:-.47277pt;width:47.460997pt;height:260.425135pt;mso-position-horizontal-relative:page;mso-position-vertical-relative:paragraph;z-index:-4496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25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6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26462"/>
                            <w:spacing w:val="0"/>
                            <w:w w:val="112"/>
                          </w:rPr>
                          <w:t>23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1" w:after="0" w:line="240" w:lineRule="auto"/>
                          <w:ind w:left="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</w:rPr>
                          <w:t>23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1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</w:rPr>
                          <w:t>23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1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4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26462"/>
                            <w:spacing w:val="0"/>
                            <w:w w:val="112"/>
                          </w:rPr>
                          <w:t>23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1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18"/>
                            <w:w w:val="141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14"/>
                            <w:w w:val="120"/>
                            <w:position w:val="2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  <w:position w:val="2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26462"/>
                            <w:spacing w:val="0"/>
                            <w:w w:val="112"/>
                          </w:rPr>
                          <w:t>23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3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  <w:position w:val="1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</w:rPr>
                          <w:t>23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3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w w:val="112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19"/>
                            <w:w w:val="112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1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3"/>
                            <w:position w:val="1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3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w w:val="11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10"/>
                            <w:w w:val="112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1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9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9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19"/>
                            <w:w w:val="13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18"/>
                            <w:w w:val="130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31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10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11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  <w:position w:val="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11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23"/>
                            <w:w w:val="14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7"/>
                          </w:rPr>
                          <w:t>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12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8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4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126" w:right="-4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9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19"/>
                            <w:w w:val="131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1"/>
                          </w:rPr>
                          <w:t>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141" w:right="-45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8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9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6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4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141" w:right="-54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</w:rPr>
                          <w:t>25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10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141" w:right="-59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</w:rPr>
                          <w:t>26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10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23"/>
                            <w:w w:val="141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7"/>
                            <w:position w:val="1"/>
                          </w:rPr>
                          <w:t>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155" w:right="-64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26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11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305" w:hRule="exact"/>
                    </w:trPr>
                    <w:tc>
                      <w:tcPr>
                        <w:tcW w:w="4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155" w:right="-64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26462"/>
                            <w:spacing w:val="0"/>
                            <w:w w:val="110"/>
                          </w:rPr>
                          <w:t>26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11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4"/>
        </w:rPr>
        <w:t>76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8"/>
          <w:w w:val="100"/>
          <w:position w:val="-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4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8"/>
          <w:position w:val="0"/>
        </w:rPr>
        <w:t>82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539" w:lineRule="exact"/>
        <w:ind w:right="-108"/>
        <w:jc w:val="left"/>
        <w:tabs>
          <w:tab w:pos="2400" w:val="left"/>
        </w:tabs>
        <w:rPr>
          <w:rFonts w:ascii="Arial" w:hAnsi="Arial" w:cs="Arial" w:eastAsia="Arial"/>
          <w:sz w:val="62"/>
          <w:szCs w:val="62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>3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100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</w:r>
      <w:r>
        <w:rPr>
          <w:rFonts w:ascii="Arial" w:hAnsi="Arial" w:cs="Arial" w:eastAsia="Arial"/>
          <w:sz w:val="62"/>
          <w:szCs w:val="62"/>
          <w:color w:val="4D4D4D"/>
          <w:spacing w:val="-15"/>
          <w:w w:val="152"/>
          <w:b/>
          <w:bCs/>
          <w:position w:val="2"/>
        </w:rPr>
        <w:t>l</w:t>
      </w:r>
      <w:r>
        <w:rPr>
          <w:rFonts w:ascii="Arial" w:hAnsi="Arial" w:cs="Arial" w:eastAsia="Arial"/>
          <w:sz w:val="62"/>
          <w:szCs w:val="62"/>
          <w:color w:val="313131"/>
          <w:spacing w:val="0"/>
          <w:w w:val="253"/>
          <w:b/>
          <w:bCs/>
          <w:position w:val="2"/>
        </w:rPr>
        <w:t>l</w:t>
      </w:r>
      <w:r>
        <w:rPr>
          <w:rFonts w:ascii="Arial" w:hAnsi="Arial" w:cs="Arial" w:eastAsia="Arial"/>
          <w:sz w:val="62"/>
          <w:szCs w:val="62"/>
          <w:color w:val="000000"/>
          <w:spacing w:val="0"/>
          <w:w w:val="100"/>
          <w:position w:val="0"/>
        </w:rPr>
      </w:r>
    </w:p>
    <w:p>
      <w:pPr>
        <w:spacing w:before="0" w:after="0" w:line="49" w:lineRule="exact"/>
        <w:ind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2"/>
          <w:position w:val="-9"/>
        </w:rPr>
        <w:t>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420" w:right="0"/>
          <w:cols w:num="2" w:equalWidth="0">
            <w:col w:w="7215" w:space="501"/>
            <w:col w:w="3104"/>
          </w:cols>
        </w:sectPr>
      </w:pPr>
      <w:rPr/>
    </w:p>
    <w:p>
      <w:pPr>
        <w:spacing w:before="0" w:after="0" w:line="208" w:lineRule="exact"/>
        <w:ind w:left="4038" w:right="-20"/>
        <w:jc w:val="left"/>
        <w:tabs>
          <w:tab w:pos="588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76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68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0"/>
          <w:position w:val="3"/>
        </w:rPr>
        <w:t>82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39" w:lineRule="exact"/>
        <w:ind w:left="4052" w:right="-69"/>
        <w:jc w:val="left"/>
        <w:tabs>
          <w:tab w:pos="5880" w:val="left"/>
          <w:tab w:pos="772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76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84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>82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3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2"/>
          <w:position w:val="8"/>
        </w:rPr>
        <w:t>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15" w:lineRule="exact"/>
        <w:ind w:left="4052" w:right="-84"/>
        <w:jc w:val="left"/>
        <w:tabs>
          <w:tab w:pos="5900" w:val="left"/>
          <w:tab w:pos="772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4"/>
        </w:rPr>
        <w:t>76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68"/>
          <w:w w:val="100"/>
          <w:position w:val="-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4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>82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3"/>
          <w:w w:val="100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2"/>
          <w:position w:val="6"/>
        </w:rPr>
        <w:t>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4" w:after="0" w:line="100" w:lineRule="exact"/>
        <w:jc w:val="left"/>
        <w:rPr>
          <w:sz w:val="10"/>
          <w:szCs w:val="10"/>
        </w:rPr>
      </w:pPr>
      <w:rPr/>
      <w:r>
        <w:rPr/>
        <w:br w:type="column"/>
      </w:r>
      <w:r>
        <w:rPr>
          <w:sz w:val="10"/>
          <w:szCs w:val="10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2.840027pt;margin-top:4.795004pt;width:18.386801pt;height:32.5pt;mso-position-horizontal-relative:page;mso-position-vertical-relative:paragraph;z-index:-4486" type="#_x0000_t202" filled="f" stroked="f">
            <v:textbox inset="0,0,0,0">
              <w:txbxContent>
                <w:p>
                  <w:pPr>
                    <w:spacing w:before="0" w:after="0" w:line="650" w:lineRule="exact"/>
                    <w:ind w:right="-138"/>
                    <w:jc w:val="left"/>
                    <w:rPr>
                      <w:rFonts w:ascii="Times New Roman" w:hAnsi="Times New Roman" w:cs="Times New Roman" w:eastAsia="Times New Roman"/>
                      <w:sz w:val="65"/>
                      <w:szCs w:val="65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65"/>
                      <w:szCs w:val="65"/>
                      <w:color w:val="4D4D4D"/>
                      <w:w w:val="27"/>
                      <w:b/>
                      <w:bCs/>
                    </w:rPr>
                    <w:t>-</w:t>
                  </w:r>
                  <w:r>
                    <w:rPr>
                      <w:rFonts w:ascii="Times New Roman" w:hAnsi="Times New Roman" w:cs="Times New Roman" w:eastAsia="Times New Roman"/>
                      <w:sz w:val="65"/>
                      <w:szCs w:val="65"/>
                      <w:color w:val="4D4D4D"/>
                      <w:spacing w:val="-96"/>
                      <w:w w:val="100"/>
                      <w:b/>
                      <w:bCs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65"/>
                      <w:szCs w:val="65"/>
                      <w:color w:val="313131"/>
                      <w:spacing w:val="0"/>
                      <w:w w:val="100"/>
                      <w:b/>
                      <w:bCs/>
                    </w:rPr>
                    <w:t>I</w:t>
                  </w:r>
                  <w:r>
                    <w:rPr>
                      <w:rFonts w:ascii="Times New Roman" w:hAnsi="Times New Roman" w:cs="Times New Roman" w:eastAsia="Times New Roman"/>
                      <w:sz w:val="65"/>
                      <w:szCs w:val="65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Arial" w:hAnsi="Arial" w:cs="Arial" w:eastAsia="Arial"/>
          <w:sz w:val="23"/>
          <w:szCs w:val="23"/>
          <w:color w:val="4D4D4D"/>
          <w:spacing w:val="-3"/>
          <w:w w:val="56"/>
        </w:rPr>
        <w:t>.</w:t>
      </w:r>
      <w:r>
        <w:rPr>
          <w:rFonts w:ascii="Arial" w:hAnsi="Arial" w:cs="Arial" w:eastAsia="Arial"/>
          <w:sz w:val="23"/>
          <w:szCs w:val="23"/>
          <w:color w:val="4D4D4D"/>
          <w:spacing w:val="0"/>
          <w:w w:val="56"/>
        </w:rPr>
        <w:t>.</w:t>
      </w:r>
      <w:r>
        <w:rPr>
          <w:rFonts w:ascii="Arial" w:hAnsi="Arial" w:cs="Arial" w:eastAsia="Arial"/>
          <w:sz w:val="23"/>
          <w:szCs w:val="23"/>
          <w:color w:val="4D4D4D"/>
          <w:spacing w:val="-46"/>
          <w:w w:val="56"/>
        </w:rPr>
        <w:t>.</w:t>
      </w:r>
      <w:r>
        <w:rPr>
          <w:rFonts w:ascii="Arial" w:hAnsi="Arial" w:cs="Arial" w:eastAsia="Arial"/>
          <w:sz w:val="10"/>
          <w:szCs w:val="10"/>
          <w:color w:val="AAAAAA"/>
          <w:spacing w:val="1"/>
          <w:w w:val="203"/>
          <w:position w:val="11"/>
        </w:rPr>
        <w:t>,</w:t>
      </w:r>
      <w:r>
        <w:rPr>
          <w:rFonts w:ascii="Arial" w:hAnsi="Arial" w:cs="Arial" w:eastAsia="Arial"/>
          <w:sz w:val="23"/>
          <w:szCs w:val="23"/>
          <w:color w:val="4D4D4D"/>
          <w:spacing w:val="0"/>
          <w:w w:val="56"/>
          <w:position w:val="0"/>
        </w:rPr>
        <w:t>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420" w:right="0"/>
          <w:cols w:num="2" w:equalWidth="0">
            <w:col w:w="7867" w:space="2305"/>
            <w:col w:w="648"/>
          </w:cols>
        </w:sectPr>
      </w:pPr>
      <w:rPr/>
    </w:p>
    <w:p>
      <w:pPr>
        <w:spacing w:before="0" w:after="0" w:line="260" w:lineRule="exact"/>
        <w:ind w:right="2915"/>
        <w:jc w:val="right"/>
        <w:tabs>
          <w:tab w:pos="1840" w:val="left"/>
          <w:tab w:pos="36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w w:val="113"/>
          <w:position w:val="-3"/>
        </w:rPr>
        <w:t>76</w:t>
      </w:r>
      <w:r>
        <w:rPr>
          <w:rFonts w:ascii="Courier New" w:hAnsi="Courier New" w:cs="Courier New" w:eastAsia="Courier New"/>
          <w:sz w:val="19"/>
          <w:szCs w:val="19"/>
          <w:color w:val="4D4D4D"/>
          <w:w w:val="100"/>
          <w:position w:val="-3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w w:val="118"/>
          <w:position w:val="3"/>
        </w:rPr>
        <w:t>82</w:t>
      </w:r>
      <w:r>
        <w:rPr>
          <w:rFonts w:ascii="Courier New" w:hAnsi="Courier New" w:cs="Courier New" w:eastAsia="Courier New"/>
          <w:sz w:val="19"/>
          <w:szCs w:val="19"/>
          <w:color w:val="4D4D4D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w w:val="100"/>
          <w:position w:val="3"/>
        </w:rPr>
      </w:r>
      <w:r>
        <w:rPr>
          <w:rFonts w:ascii="Courier New" w:hAnsi="Courier New" w:cs="Courier New" w:eastAsia="Courier New"/>
          <w:sz w:val="19"/>
          <w:szCs w:val="19"/>
          <w:color w:val="626462"/>
          <w:spacing w:val="0"/>
          <w:w w:val="122"/>
          <w:position w:val="7"/>
        </w:rPr>
        <w:t>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8" w:lineRule="exact"/>
        <w:ind w:right="2920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2"/>
          <w:position w:val="-9"/>
        </w:rPr>
        <w:t>3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jc w:val="right"/>
        <w:spacing w:after="0"/>
        <w:sectPr>
          <w:type w:val="continuous"/>
          <w:pgSz w:w="12240" w:h="15840"/>
          <w:pgMar w:top="280" w:bottom="0" w:left="1420" w:right="0"/>
        </w:sectPr>
      </w:pPr>
      <w:rPr/>
    </w:p>
    <w:p>
      <w:pPr>
        <w:spacing w:before="0" w:after="0" w:line="237" w:lineRule="exact"/>
        <w:ind w:left="4066" w:right="-66"/>
        <w:jc w:val="left"/>
        <w:tabs>
          <w:tab w:pos="590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>76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8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8"/>
          <w:position w:val="5"/>
        </w:rPr>
        <w:t>82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195" w:lineRule="exact"/>
        <w:ind w:left="4081" w:right="-75"/>
        <w:jc w:val="left"/>
        <w:tabs>
          <w:tab w:pos="590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3"/>
        </w:rPr>
        <w:t>80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8"/>
          <w:w w:val="100"/>
          <w:position w:val="-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63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9"/>
          <w:position w:val="2"/>
        </w:rPr>
        <w:t>85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66" w:after="0" w:line="366" w:lineRule="exact"/>
        <w:ind w:right="-20"/>
        <w:jc w:val="left"/>
        <w:tabs>
          <w:tab w:pos="2500" w:val="left"/>
        </w:tabs>
        <w:rPr>
          <w:rFonts w:ascii="Courier New" w:hAnsi="Courier New" w:cs="Courier New" w:eastAsia="Courier New"/>
          <w:sz w:val="59"/>
          <w:szCs w:val="59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00"/>
          <w:position w:val="3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00"/>
          <w:position w:val="3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00"/>
          <w:position w:val="3"/>
        </w:rPr>
      </w:r>
      <w:r>
        <w:rPr>
          <w:rFonts w:ascii="Courier New" w:hAnsi="Courier New" w:cs="Courier New" w:eastAsia="Courier New"/>
          <w:sz w:val="59"/>
          <w:szCs w:val="59"/>
          <w:color w:val="626462"/>
          <w:spacing w:val="66"/>
          <w:w w:val="22"/>
          <w:b/>
          <w:bCs/>
          <w:position w:val="-20"/>
        </w:rPr>
        <w:t>"</w:t>
      </w:r>
      <w:r>
        <w:rPr>
          <w:rFonts w:ascii="Courier New" w:hAnsi="Courier New" w:cs="Courier New" w:eastAsia="Courier New"/>
          <w:sz w:val="59"/>
          <w:szCs w:val="59"/>
          <w:color w:val="313131"/>
          <w:spacing w:val="0"/>
          <w:w w:val="78"/>
          <w:b/>
          <w:bCs/>
          <w:position w:val="-20"/>
        </w:rPr>
        <w:t>I</w:t>
      </w:r>
      <w:r>
        <w:rPr>
          <w:rFonts w:ascii="Courier New" w:hAnsi="Courier New" w:cs="Courier New" w:eastAsia="Courier New"/>
          <w:sz w:val="59"/>
          <w:szCs w:val="59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420" w:right="0"/>
          <w:cols w:num="2" w:equalWidth="0">
            <w:col w:w="6189" w:space="1564"/>
            <w:col w:w="3067"/>
          </w:cols>
        </w:sectPr>
      </w:pPr>
      <w:rPr/>
    </w:p>
    <w:p>
      <w:pPr>
        <w:spacing w:before="0" w:after="0" w:line="261" w:lineRule="exact"/>
        <w:ind w:right="2909"/>
        <w:jc w:val="right"/>
        <w:tabs>
          <w:tab w:pos="1840" w:val="left"/>
          <w:tab w:pos="36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80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8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8"/>
          <w:position w:val="-1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5"/>
          <w:position w:val="3"/>
        </w:rPr>
        <w:t>85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1"/>
          <w:position w:val="7"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7" w:lineRule="exact"/>
        <w:ind w:right="2953"/>
        <w:jc w:val="righ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89"/>
          <w:position w:val="-9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jc w:val="right"/>
        <w:spacing w:after="0"/>
        <w:sectPr>
          <w:type w:val="continuous"/>
          <w:pgSz w:w="12240" w:h="15840"/>
          <w:pgMar w:top="280" w:bottom="0" w:left="1420" w:right="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200" w:right="-90"/>
        <w:jc w:val="left"/>
        <w:tabs>
          <w:tab w:pos="14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</w:rPr>
        <w:t>18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68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20"/>
          <w:position w:val="3"/>
        </w:rPr>
        <w:t>3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43"/>
          <w:w w:val="120"/>
          <w:position w:val="3"/>
        </w:rPr>
        <w:t> </w:t>
      </w:r>
      <w:r>
        <w:rPr>
          <w:rFonts w:ascii="Arial" w:hAnsi="Arial" w:cs="Arial" w:eastAsia="Arial"/>
          <w:sz w:val="24"/>
          <w:szCs w:val="24"/>
          <w:color w:val="AAAAAA"/>
          <w:spacing w:val="0"/>
          <w:w w:val="120"/>
          <w:position w:val="9"/>
        </w:rPr>
        <w:t>-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0" w:after="0" w:line="184" w:lineRule="exact"/>
        <w:ind w:left="200" w:right="-20"/>
        <w:jc w:val="left"/>
        <w:tabs>
          <w:tab w:pos="140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-4"/>
        </w:rPr>
        <w:t>20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75"/>
          <w:w w:val="100"/>
          <w:position w:val="-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-4"/>
        </w:rPr>
        <w:tab/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34"/>
          <w:position w:val="-1"/>
        </w:rPr>
        <w:t>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11" w:lineRule="exact"/>
        <w:ind w:right="-20"/>
        <w:jc w:val="left"/>
        <w:tabs>
          <w:tab w:pos="184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"/>
        </w:rPr>
        <w:t>80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5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24"/>
          <w:w w:val="120"/>
          <w:position w:val="-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12"/>
          <w:w w:val="120"/>
          <w:position w:val="-1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20"/>
          <w:position w:val="-1"/>
        </w:rPr>
        <w:t>8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117"/>
          <w:w w:val="12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-1"/>
        </w:rPr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0"/>
          <w:position w:val="3"/>
        </w:rPr>
        <w:t>85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1" w:lineRule="exact"/>
        <w:ind w:left="7" w:right="-20"/>
        <w:jc w:val="left"/>
        <w:tabs>
          <w:tab w:pos="368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92.119995pt;margin-top:-3.667015pt;width:91.366019pt;height:42.080017pt;mso-position-horizontal-relative:page;mso-position-vertical-relative:paragraph;z-index:-4497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39" w:hRule="exact"/>
                    </w:trPr>
                    <w:tc>
                      <w:tcPr>
                        <w:tcW w:w="97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7" w:after="0" w:line="110" w:lineRule="exact"/>
                          <w:jc w:val="left"/>
                          <w:rPr>
                            <w:sz w:val="11"/>
                            <w:szCs w:val="11"/>
                          </w:rPr>
                        </w:pPr>
                        <w:rPr/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19"/>
                            <w:w w:val="13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7"/>
                          </w:rPr>
                          <w:t>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1" w:after="0" w:line="240" w:lineRule="auto"/>
                          <w:ind w:left="53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5"/>
                          </w:rPr>
                          <w:t>85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97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40" w:lineRule="auto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3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53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9"/>
                            <w:position w:val="2"/>
                          </w:rPr>
                          <w:t>85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4" w:hRule="exact"/>
                    </w:trPr>
                    <w:tc>
                      <w:tcPr>
                        <w:tcW w:w="97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40" w:lineRule="auto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5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55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  <w:position w:val="2"/>
                          </w:rPr>
                          <w:t>85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9.679993pt;margin-top:-.605077pt;width:29.367541pt;height:31pt;mso-position-horizontal-relative:page;mso-position-vertical-relative:paragraph;z-index:-4484" type="#_x0000_t202" filled="f" stroked="f">
            <v:textbox inset="0,0,0,0">
              <w:txbxContent>
                <w:p>
                  <w:pPr>
                    <w:spacing w:before="0" w:after="0" w:line="620" w:lineRule="exact"/>
                    <w:ind w:right="-133"/>
                    <w:jc w:val="left"/>
                    <w:rPr>
                      <w:rFonts w:ascii="Arial" w:hAnsi="Arial" w:cs="Arial" w:eastAsia="Arial"/>
                      <w:sz w:val="62"/>
                      <w:szCs w:val="62"/>
                    </w:rPr>
                  </w:pPr>
                  <w:rPr/>
                  <w:r>
                    <w:rPr>
                      <w:rFonts w:ascii="Arial" w:hAnsi="Arial" w:cs="Arial" w:eastAsia="Arial"/>
                      <w:sz w:val="62"/>
                      <w:szCs w:val="62"/>
                      <w:color w:val="313131"/>
                      <w:spacing w:val="0"/>
                      <w:w w:val="340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2"/>
                      <w:szCs w:val="62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80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8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</w:r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00"/>
          <w:position w:val="8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128" w:lineRule="exact"/>
        <w:ind w:left="3659" w:right="3045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4D4D4D"/>
          <w:spacing w:val="0"/>
          <w:w w:val="84"/>
          <w:position w:val="-2"/>
        </w:rPr>
        <w:t>4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131" w:lineRule="exact"/>
        <w:ind w:left="22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9"/>
        </w:rPr>
        <w:t>80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38" w:lineRule="exact"/>
        <w:ind w:left="22" w:right="-20"/>
        <w:jc w:val="left"/>
        <w:tabs>
          <w:tab w:pos="368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80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84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</w:r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07"/>
          <w:position w:val="8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45" w:lineRule="exact"/>
        <w:ind w:left="22" w:right="-20"/>
        <w:jc w:val="left"/>
        <w:tabs>
          <w:tab w:pos="1860" w:val="left"/>
          <w:tab w:pos="368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9.720001pt;margin-top:7.272926pt;width:98.940993pt;height:148.420013pt;mso-position-horizontal-relative:page;mso-position-vertical-relative:paragraph;z-index:-4495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21" w:hRule="exact"/>
                    </w:trPr>
                    <w:tc>
                      <w:tcPr>
                        <w:tcW w:w="81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4"/>
                          </w:rPr>
                          <w:t>12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left="412" w:right="520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0"/>
                            <w:position w:val="2"/>
                          </w:rPr>
                          <w:t>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81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75"/>
                          </w:rPr>
                          <w:t>1.4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4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2"/>
                            <w:position w:val="2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34"/>
                            <w:w w:val="122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2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81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3"/>
                          </w:rPr>
                          <w:t>16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4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10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24"/>
                            <w:w w:val="131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14"/>
                            <w:w w:val="130"/>
                            <w:position w:val="2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5"/>
                            <w:position w:val="2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81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40" w:lineRule="auto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72"/>
                          </w:rPr>
                          <w:t>1.8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4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1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32"/>
                            <w:w w:val="121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81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7"/>
                          </w:rPr>
                          <w:t>20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4"/>
                            <w:position w:val="2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38"/>
                            <w:w w:val="124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4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81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4"/>
                          </w:rPr>
                          <w:t>22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7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2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2"/>
                          </w:rPr>
                          <w:t>1./2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81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7"/>
                          </w:rPr>
                          <w:t>14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441" w:right="479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40"/>
                            <w:position w:val="2"/>
                          </w:rPr>
                          <w:t>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81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3"/>
                          </w:rPr>
                          <w:t>16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441" w:right="490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1"/>
                            <w:position w:val="2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81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6"/>
                          </w:rPr>
                          <w:t>18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455" w:right="475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2" w:hRule="exact"/>
                    </w:trPr>
                    <w:tc>
                      <w:tcPr>
                        <w:tcW w:w="81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7"/>
                          </w:rPr>
                          <w:t>20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455" w:right="475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1"/>
                            <w:position w:val="2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81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4"/>
                          </w:rPr>
                          <w:t>22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455" w:right="472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4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328" w:hRule="exact"/>
                    </w:trPr>
                    <w:tc>
                      <w:tcPr>
                        <w:tcW w:w="81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9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7"/>
                          </w:rPr>
                          <w:t>16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50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2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32"/>
                            <w:w w:val="121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9.679993pt;margin-top:3.265204pt;width:30.414601pt;height:30.0pt;mso-position-horizontal-relative:page;mso-position-vertical-relative:paragraph;z-index:-4483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313131"/>
                      <w:spacing w:val="0"/>
                      <w:w w:val="364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83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8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63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>89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82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07"/>
          <w:position w:val="8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179" w:lineRule="atLeast"/>
        <w:ind w:left="3674" w:right="3031"/>
        <w:jc w:val="center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89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jc w:val="center"/>
        <w:spacing w:after="0"/>
        <w:sectPr>
          <w:type w:val="continuous"/>
          <w:pgSz w:w="12240" w:h="15840"/>
          <w:pgMar w:top="280" w:bottom="0" w:left="1420" w:right="-160"/>
          <w:cols w:num="2" w:equalWidth="0">
            <w:col w:w="1822" w:space="2266"/>
            <w:col w:w="6892"/>
          </w:cols>
        </w:sectPr>
      </w:pPr>
      <w:rPr/>
    </w:p>
    <w:p>
      <w:pPr>
        <w:spacing w:before="0" w:after="0" w:line="83" w:lineRule="exact"/>
        <w:ind w:left="4079" w:right="4541"/>
        <w:jc w:val="center"/>
        <w:tabs>
          <w:tab w:pos="590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>83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5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80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8"/>
          <w:position w:val="5"/>
        </w:rPr>
        <w:t>89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1" w:lineRule="exact"/>
        <w:ind w:right="2924"/>
        <w:jc w:val="right"/>
        <w:tabs>
          <w:tab w:pos="1820" w:val="left"/>
          <w:tab w:pos="366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83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8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5"/>
          <w:position w:val="-1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8"/>
          <w:position w:val="3"/>
        </w:rPr>
        <w:t>89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89"/>
          <w:position w:val="8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3" w:lineRule="exact"/>
        <w:ind w:right="2910"/>
        <w:jc w:val="righ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89"/>
          <w:position w:val="-9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15" w:lineRule="exact"/>
        <w:ind w:left="4086" w:right="4526"/>
        <w:jc w:val="center"/>
        <w:tabs>
          <w:tab w:pos="592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21.839996pt;margin-top:2.296645pt;width:7.9776pt;height:16pt;mso-position-horizontal-relative:page;mso-position-vertical-relative:paragraph;z-index:-4482" type="#_x0000_t202" filled="f" stroked="f">
            <v:textbox inset="0,0,0,0">
              <w:txbxContent>
                <w:p>
                  <w:pPr>
                    <w:spacing w:before="0" w:after="0" w:line="320" w:lineRule="exact"/>
                    <w:ind w:right="-88"/>
                    <w:jc w:val="left"/>
                    <w:rPr>
                      <w:rFonts w:ascii="Arial" w:hAnsi="Arial" w:cs="Arial" w:eastAsia="Arial"/>
                      <w:sz w:val="32"/>
                      <w:szCs w:val="32"/>
                    </w:rPr>
                  </w:pPr>
                  <w:rPr/>
                  <w:r>
                    <w:rPr>
                      <w:rFonts w:ascii="Arial" w:hAnsi="Arial" w:cs="Arial" w:eastAsia="Arial"/>
                      <w:sz w:val="32"/>
                      <w:szCs w:val="32"/>
                      <w:color w:val="4D4D4D"/>
                      <w:spacing w:val="0"/>
                      <w:w w:val="179"/>
                    </w:rPr>
                    <w:t>.</w:t>
                  </w:r>
                  <w:r>
                    <w:rPr>
                      <w:rFonts w:ascii="Arial" w:hAnsi="Arial" w:cs="Arial" w:eastAsia="Arial"/>
                      <w:sz w:val="32"/>
                      <w:szCs w:val="32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9.679993pt;margin-top:5.352233pt;width:29.417401pt;height:30pt;mso-position-horizontal-relative:page;mso-position-vertical-relative:paragraph;z-index:-4481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313131"/>
                      <w:spacing w:val="0"/>
                      <w:w w:val="352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83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32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3"/>
          <w:w w:val="100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8"/>
          <w:position w:val="3"/>
        </w:rPr>
        <w:t>89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17" w:lineRule="exact"/>
        <w:ind w:left="4138" w:right="-20"/>
        <w:jc w:val="left"/>
        <w:tabs>
          <w:tab w:pos="5980" w:val="left"/>
          <w:tab w:pos="780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4"/>
        </w:rPr>
        <w:t>83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8"/>
          <w:w w:val="100"/>
          <w:position w:val="-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63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>89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91"/>
          <w:w w:val="100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</w:r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00"/>
          <w:position w:val="6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71" w:lineRule="exact"/>
        <w:ind w:right="2852"/>
        <w:jc w:val="right"/>
        <w:tabs>
          <w:tab w:pos="1840" w:val="left"/>
          <w:tab w:pos="36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83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5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2"/>
          <w:position w:val="-1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4"/>
          <w:position w:val="3"/>
        </w:rPr>
        <w:t>89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1"/>
          <w:position w:val="8"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17" w:lineRule="exact"/>
        <w:ind w:right="2852"/>
        <w:jc w:val="right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1"/>
          <w:position w:val="-10"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18" w:lineRule="exact"/>
        <w:ind w:left="4100" w:right="4507"/>
        <w:jc w:val="center"/>
        <w:tabs>
          <w:tab w:pos="594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9.679993pt;margin-top:9.312256pt;width:30.414601pt;height:30pt;mso-position-horizontal-relative:page;mso-position-vertical-relative:paragraph;z-index:-4480" type="#_x0000_t202" filled="f" stroked="f">
            <v:textbox inset="0,0,0,0">
              <w:txbxContent>
                <w:p>
                  <w:pPr>
                    <w:spacing w:before="0" w:after="0" w:line="600" w:lineRule="exact"/>
                    <w:ind w:right="-130"/>
                    <w:jc w:val="left"/>
                    <w:rPr>
                      <w:rFonts w:ascii="Arial" w:hAnsi="Arial" w:cs="Arial" w:eastAsia="Arial"/>
                      <w:sz w:val="60"/>
                      <w:szCs w:val="60"/>
                    </w:rPr>
                  </w:pPr>
                  <w:rPr/>
                  <w:r>
                    <w:rPr>
                      <w:rFonts w:ascii="Arial" w:hAnsi="Arial" w:cs="Arial" w:eastAsia="Arial"/>
                      <w:sz w:val="60"/>
                      <w:szCs w:val="60"/>
                      <w:color w:val="313131"/>
                      <w:spacing w:val="0"/>
                      <w:w w:val="364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0"/>
                      <w:szCs w:val="6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86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33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>7/8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3"/>
          <w:w w:val="100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0"/>
          <w:position w:val="3"/>
        </w:rPr>
        <w:t>92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38" w:lineRule="exact"/>
        <w:ind w:left="4153" w:right="-20"/>
        <w:jc w:val="left"/>
        <w:tabs>
          <w:tab w:pos="5980" w:val="left"/>
          <w:tab w:pos="782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86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8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"/>
        </w:rPr>
        <w:t>7/8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63"/>
          <w:w w:val="100"/>
          <w:position w:val="-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2"/>
        </w:rPr>
        <w:t>92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8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2"/>
        </w:rPr>
      </w:r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00"/>
          <w:position w:val="7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21" w:lineRule="exact"/>
        <w:ind w:left="4153" w:right="-20"/>
        <w:jc w:val="left"/>
        <w:tabs>
          <w:tab w:pos="5980" w:val="left"/>
          <w:tab w:pos="782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03.559998pt;margin-top:15.372963pt;width:115.5313pt;height:113.140015pt;mso-position-horizontal-relative:page;mso-position-vertical-relative:paragraph;z-index:-4494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43" w:hRule="exact"/>
                    </w:trPr>
                    <w:tc>
                      <w:tcPr>
                        <w:tcW w:w="3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2" w:after="0" w:line="211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1"/>
                          </w:rPr>
                          <w:t>26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7" w:after="0" w:line="240" w:lineRule="auto"/>
                          <w:ind w:left="3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1" w:lineRule="exact"/>
                          <w:ind w:left="34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1"/>
                          </w:rPr>
                          <w:t>86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left="3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5"/>
                            <w:position w:val="2"/>
                          </w:rPr>
                          <w:t>7/8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3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40" w:lineRule="auto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26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4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34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1"/>
                          </w:rPr>
                          <w:t>86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31" w:right="-51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15"/>
                            <w:w w:val="131"/>
                            <w:position w:val="2"/>
                          </w:rPr>
                          <w:t>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7"/>
                            <w:position w:val="2"/>
                          </w:rPr>
                          <w:t>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3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4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1"/>
                          </w:rPr>
                          <w:t>27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5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18"/>
                            <w:w w:val="12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7"/>
                          </w:rPr>
                          <w:t>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3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5"/>
                            <w:position w:val="2"/>
                          </w:rPr>
                          <w:t>90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3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26462"/>
                            <w:spacing w:val="0"/>
                            <w:w w:val="110"/>
                          </w:rPr>
                          <w:t>27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5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  <w:position w:val="2"/>
                          </w:rPr>
                          <w:t>90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3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14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7"/>
                            <w:position w:val="1"/>
                          </w:rPr>
                          <w:t>27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5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5"/>
                            <w:position w:val="2"/>
                          </w:rPr>
                          <w:t>90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3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14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26462"/>
                            <w:spacing w:val="0"/>
                            <w:w w:val="114"/>
                            <w:position w:val="1"/>
                          </w:rPr>
                          <w:t>27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6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26462"/>
                            <w:spacing w:val="0"/>
                            <w:w w:val="119"/>
                            <w:position w:val="2"/>
                          </w:rPr>
                          <w:t>90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3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4" w:lineRule="exact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  <w:position w:val="1"/>
                          </w:rPr>
                          <w:t>27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6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37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5"/>
                            <w:position w:val="2"/>
                          </w:rPr>
                          <w:t>90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3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14" w:lineRule="exact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3"/>
                            <w:position w:val="1"/>
                          </w:rPr>
                          <w:t>28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37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26462"/>
                            <w:spacing w:val="0"/>
                            <w:w w:val="114"/>
                            <w:position w:val="2"/>
                          </w:rPr>
                          <w:t>93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1" w:lineRule="exact"/>
                          <w:ind w:left="74" w:right="-43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7"/>
                            <w:position w:val="2"/>
                          </w:rPr>
                          <w:t>1/B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325" w:hRule="exact"/>
                    </w:trPr>
                    <w:tc>
                      <w:tcPr>
                        <w:tcW w:w="37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40" w:lineRule="auto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3"/>
                          </w:rPr>
                          <w:t>28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37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8"/>
                            <w:position w:val="2"/>
                          </w:rPr>
                          <w:t>93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8" w:lineRule="exact"/>
                          <w:ind w:left="74" w:right="-43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18"/>
                            <w:w w:val="121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  <w:position w:val="2"/>
                          </w:rPr>
                          <w:t>/B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4"/>
        </w:rPr>
        <w:t>86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18"/>
          <w:w w:val="100"/>
          <w:position w:val="-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24"/>
          <w:w w:val="126"/>
          <w:position w:val="-3"/>
        </w:rPr>
        <w:t>7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6"/>
          <w:position w:val="-3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142"/>
          <w:w w:val="126"/>
          <w:position w:val="-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3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>92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68"/>
          <w:w w:val="100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</w:r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00"/>
          <w:position w:val="6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420" w:right="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272" w:right="-74"/>
        <w:jc w:val="left"/>
        <w:tabs>
          <w:tab w:pos="148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-3"/>
        </w:rPr>
        <w:t>18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68"/>
          <w:w w:val="100"/>
          <w:position w:val="-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-3"/>
        </w:rPr>
        <w:tab/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-3"/>
        </w:rPr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00"/>
          <w:position w:val="0"/>
        </w:rPr>
        <w:t>4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0"/>
          <w:w w:val="100"/>
          <w:position w:val="0"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313131"/>
          <w:spacing w:val="12"/>
          <w:w w:val="100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14"/>
          <w:position w:val="1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05" w:lineRule="exact"/>
        <w:ind w:right="-20"/>
        <w:jc w:val="left"/>
        <w:tabs>
          <w:tab w:pos="184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>92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68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1"/>
          <w:position w:val="2"/>
        </w:rPr>
        <w:t>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649" w:lineRule="exact"/>
        <w:ind w:right="431"/>
        <w:jc w:val="right"/>
        <w:rPr>
          <w:rFonts w:ascii="Times New Roman" w:hAnsi="Times New Roman" w:cs="Times New Roman" w:eastAsia="Times New Roman"/>
          <w:sz w:val="67"/>
          <w:szCs w:val="67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70.23999pt;margin-top:33.469849pt;width:106.65701pt;height:314.638pt;mso-position-horizontal-relative:page;mso-position-vertical-relative:paragraph;z-index:-4491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38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0" w:after="0" w:line="120" w:lineRule="exact"/>
                          <w:jc w:val="left"/>
                          <w:rPr>
                            <w:sz w:val="12"/>
                            <w:szCs w:val="12"/>
                          </w:rPr>
                        </w:pPr>
                        <w:rPr/>
                        <w:r>
                          <w:rPr>
                            <w:sz w:val="12"/>
                            <w:szCs w:val="12"/>
                          </w:rPr>
                        </w:r>
                      </w:p>
                      <w:p>
                        <w:pPr>
                          <w:spacing w:before="0" w:after="0" w:line="208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8"/>
                            <w:position w:val="1"/>
                          </w:rPr>
                          <w:t>95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76" w:after="0" w:line="240" w:lineRule="auto"/>
                          <w:ind w:right="164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D4D4D"/>
                            <w:spacing w:val="0"/>
                            <w:w w:val="89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9" w:after="0" w:line="211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8"/>
                            <w:position w:val="1"/>
                          </w:rPr>
                          <w:t>95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3" w:lineRule="exact"/>
                          <w:ind w:right="164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626462"/>
                            <w:spacing w:val="0"/>
                            <w:w w:val="89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14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2"/>
                            <w:position w:val="1"/>
                          </w:rPr>
                          <w:t>95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right="99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2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2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9"/>
                            <w:position w:val="1"/>
                          </w:rPr>
                          <w:t>9B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right="92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11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9"/>
                            <w:position w:val="1"/>
                          </w:rPr>
                          <w:t>98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134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D4D4D"/>
                            <w:spacing w:val="0"/>
                            <w:w w:val="107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14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9"/>
                            <w:position w:val="1"/>
                          </w:rPr>
                          <w:t>98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right="92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08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9"/>
                            <w:position w:val="1"/>
                          </w:rPr>
                          <w:t>98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right="92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11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9"/>
                            <w:position w:val="1"/>
                          </w:rPr>
                          <w:t>98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3" w:lineRule="exact"/>
                          <w:ind w:right="134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D4D4D"/>
                            <w:spacing w:val="0"/>
                            <w:w w:val="93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14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5"/>
                            <w:position w:val="1"/>
                          </w:rPr>
                          <w:t>101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7" w:lineRule="exact"/>
                          <w:ind w:right="120"/>
                          <w:jc w:val="righ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4D4D4D"/>
                            <w:spacing w:val="0"/>
                            <w:w w:val="96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56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3"/>
                          </w:rPr>
                          <w:t>101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0" w:lineRule="exact"/>
                          <w:ind w:right="111"/>
                          <w:jc w:val="right"/>
                          <w:rPr>
                            <w:rFonts w:ascii="Arial" w:hAnsi="Arial" w:cs="Arial" w:eastAsia="Arial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color w:val="4D4D4D"/>
                            <w:spacing w:val="0"/>
                            <w:w w:val="99"/>
                          </w:rPr>
                          <w:t>4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11" w:lineRule="exact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w w:val="116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26"/>
                            <w:w w:val="116"/>
                            <w:position w:val="1"/>
                          </w:rPr>
                          <w:t>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1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right="82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40" w:lineRule="auto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19"/>
                            <w:w w:val="13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18"/>
                            <w:w w:val="131"/>
                          </w:rPr>
                          <w:t>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4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right="113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D4D4D"/>
                            <w:spacing w:val="0"/>
                            <w:w w:val="93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07" w:lineRule="exact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1"/>
                          </w:rPr>
                          <w:t>105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right="63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14" w:lineRule="exact"/>
                          <w:ind w:left="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2"/>
                            <w:position w:val="1"/>
                          </w:rPr>
                          <w:t>105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right="63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4" w:lineRule="exact"/>
                          <w:ind w:left="9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1"/>
                          </w:rPr>
                          <w:t>105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right="49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08" w:lineRule="exact"/>
                          <w:ind w:left="9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1"/>
                          </w:rPr>
                          <w:t>105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right="49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14" w:lineRule="exact"/>
                          <w:ind w:left="10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3"/>
                            <w:position w:val="1"/>
                          </w:rPr>
                          <w:t>108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3" w:lineRule="exact"/>
                          <w:ind w:right="91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4D4D4D"/>
                            <w:spacing w:val="0"/>
                            <w:w w:val="101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5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11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w w:val="107"/>
                          </w:rPr>
                          <w:t>l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10"/>
                            <w:w w:val="107"/>
                          </w:rPr>
                          <w:t>O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91"/>
                          </w:rPr>
                          <w:t>B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right="49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40" w:lineRule="auto"/>
                          <w:ind w:left="11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8"/>
                          </w:rPr>
                          <w:t>lOB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4" w:lineRule="exact"/>
                          <w:ind w:right="91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D4D4D"/>
                            <w:spacing w:val="0"/>
                            <w:w w:val="98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11" w:lineRule="exact"/>
                          <w:ind w:left="11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3"/>
                            <w:position w:val="1"/>
                          </w:rPr>
                          <w:t>111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right="30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3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6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5" w:after="0" w:line="220" w:lineRule="exact"/>
                          <w:ind w:left="126" w:right="-20"/>
                          <w:jc w:val="left"/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4D4D4D"/>
                            <w:spacing w:val="0"/>
                            <w:w w:val="107"/>
                            <w:position w:val="1"/>
                          </w:rPr>
                          <w:t>111</w:t>
                        </w:r>
                        <w:r>
                          <w:rPr>
                            <w:rFonts w:ascii="Courier New" w:hAnsi="Courier New" w:cs="Courier New" w:eastAsia="Courier New"/>
                            <w:sz w:val="20"/>
                            <w:szCs w:val="20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right="23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3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5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2" w:after="0" w:line="240" w:lineRule="auto"/>
                          <w:ind w:left="126" w:right="-2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8"/>
                            <w:szCs w:val="18"/>
                            <w:color w:val="4D4D4D"/>
                            <w:spacing w:val="0"/>
                            <w:w w:val="343"/>
                          </w:rPr>
                          <w:t>Ill</w:t>
                        </w:r>
                        <w:r>
                          <w:rPr>
                            <w:rFonts w:ascii="Arial" w:hAnsi="Arial" w:cs="Arial" w:eastAsia="Arial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8" w:lineRule="exact"/>
                          <w:ind w:right="31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3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2" w:after="0" w:line="211" w:lineRule="exact"/>
                          <w:ind w:left="13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1"/>
                          </w:rPr>
                          <w:t>114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7" w:lineRule="exact"/>
                          <w:ind w:right="31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04" w:lineRule="exact"/>
                          <w:ind w:left="14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114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right="20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365" w:hRule="exact"/>
                    </w:trPr>
                    <w:tc>
                      <w:tcPr>
                        <w:tcW w:w="1221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141" w:right="-20"/>
                          <w:jc w:val="left"/>
                          <w:rPr>
                            <w:rFonts w:ascii="Courier New" w:hAnsi="Courier New" w:cs="Courier New" w:eastAsia="Courier New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22"/>
                            <w:szCs w:val="22"/>
                            <w:color w:val="4D4D4D"/>
                            <w:spacing w:val="0"/>
                            <w:w w:val="100"/>
                          </w:rPr>
                          <w:t>117</w:t>
                        </w:r>
                        <w:r>
                          <w:rPr>
                            <w:rFonts w:ascii="Courier New" w:hAnsi="Courier New" w:cs="Courier New" w:eastAsia="Courier New"/>
                            <w:sz w:val="22"/>
                            <w:szCs w:val="22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right="62"/>
                          <w:jc w:val="righ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4D4D4D"/>
                            <w:spacing w:val="0"/>
                            <w:w w:val="96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69.519989pt;margin-top:-2.98977pt;width:105.937009pt;height:41.45962pt;mso-position-horizontal-relative:page;mso-position-vertical-relative:paragraph;z-index:-4488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36" w:hRule="exact"/>
                    </w:trPr>
                    <w:tc>
                      <w:tcPr>
                        <w:tcW w:w="11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120" w:lineRule="exact"/>
                          <w:jc w:val="left"/>
                          <w:rPr>
                            <w:sz w:val="12"/>
                            <w:szCs w:val="12"/>
                          </w:rPr>
                        </w:pPr>
                        <w:rPr/>
                        <w:r>
                          <w:rPr>
                            <w:sz w:val="12"/>
                            <w:szCs w:val="12"/>
                          </w:rPr>
                        </w:r>
                      </w:p>
                      <w:p>
                        <w:pPr>
                          <w:spacing w:before="0" w:after="0" w:line="211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0"/>
                            <w:position w:val="1"/>
                          </w:rPr>
                          <w:t>92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3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1" w:after="0" w:line="240" w:lineRule="auto"/>
                          <w:ind w:right="92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52" w:hRule="exact"/>
                    </w:trPr>
                    <w:tc>
                      <w:tcPr>
                        <w:tcW w:w="11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0" w:after="0" w:line="211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8"/>
                            <w:position w:val="1"/>
                          </w:rPr>
                          <w:t>95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3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7" w:lineRule="exact"/>
                          <w:ind w:right="133"/>
                          <w:jc w:val="righ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8"/>
                            <w:szCs w:val="18"/>
                            <w:color w:val="4D4D4D"/>
                            <w:spacing w:val="0"/>
                            <w:w w:val="97"/>
                          </w:rPr>
                          <w:t>4</w:t>
                        </w:r>
                        <w:r>
                          <w:rPr>
                            <w:rFonts w:ascii="Arial" w:hAnsi="Arial" w:cs="Arial" w:eastAsia="Arial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2" w:hRule="exact"/>
                    </w:trPr>
                    <w:tc>
                      <w:tcPr>
                        <w:tcW w:w="11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15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2"/>
                            <w:position w:val="1"/>
                          </w:rPr>
                          <w:t>95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3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right="103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67"/>
          <w:szCs w:val="67"/>
          <w:color w:val="AAAAAA"/>
          <w:spacing w:val="-5"/>
          <w:w w:val="23"/>
          <w:b/>
          <w:bCs/>
          <w:position w:val="2"/>
        </w:rPr>
        <w:t>-</w:t>
      </w:r>
      <w:r>
        <w:rPr>
          <w:rFonts w:ascii="Times New Roman" w:hAnsi="Times New Roman" w:cs="Times New Roman" w:eastAsia="Times New Roman"/>
          <w:sz w:val="67"/>
          <w:szCs w:val="67"/>
          <w:color w:val="313131"/>
          <w:spacing w:val="0"/>
          <w:w w:val="97"/>
          <w:b/>
          <w:bCs/>
          <w:position w:val="2"/>
        </w:rPr>
        <w:t>I</w:t>
      </w:r>
      <w:r>
        <w:rPr>
          <w:rFonts w:ascii="Times New Roman" w:hAnsi="Times New Roman" w:cs="Times New Roman" w:eastAsia="Times New Roman"/>
          <w:sz w:val="67"/>
          <w:szCs w:val="67"/>
          <w:color w:val="000000"/>
          <w:spacing w:val="0"/>
          <w:w w:val="100"/>
          <w:position w:val="0"/>
        </w:rPr>
      </w:r>
    </w:p>
    <w:p>
      <w:pPr>
        <w:spacing w:before="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744" w:lineRule="exact"/>
        <w:ind w:right="-20"/>
        <w:jc w:val="right"/>
        <w:rPr>
          <w:rFonts w:ascii="Arial" w:hAnsi="Arial" w:cs="Arial" w:eastAsia="Arial"/>
          <w:sz w:val="66"/>
          <w:szCs w:val="66"/>
        </w:rPr>
      </w:pPr>
      <w:rPr/>
      <w:r>
        <w:rPr>
          <w:rFonts w:ascii="Arial" w:hAnsi="Arial" w:cs="Arial" w:eastAsia="Arial"/>
          <w:sz w:val="66"/>
          <w:szCs w:val="66"/>
          <w:color w:val="313131"/>
          <w:spacing w:val="0"/>
          <w:w w:val="400"/>
          <w:position w:val="-2"/>
        </w:rPr>
        <w:t>I</w:t>
      </w:r>
      <w:r>
        <w:rPr>
          <w:rFonts w:ascii="Arial" w:hAnsi="Arial" w:cs="Arial" w:eastAsia="Arial"/>
          <w:sz w:val="66"/>
          <w:szCs w:val="66"/>
          <w:color w:val="000000"/>
          <w:spacing w:val="0"/>
          <w:w w:val="100"/>
          <w:position w:val="0"/>
        </w:rPr>
      </w:r>
    </w:p>
    <w:p>
      <w:pPr>
        <w:jc w:val="right"/>
        <w:spacing w:after="0"/>
        <w:sectPr>
          <w:type w:val="continuous"/>
          <w:pgSz w:w="12240" w:h="15840"/>
          <w:pgMar w:top="280" w:bottom="0" w:left="1420" w:right="-260"/>
          <w:cols w:num="2" w:equalWidth="0">
            <w:col w:w="2124" w:space="3872"/>
            <w:col w:w="5084"/>
          </w:cols>
        </w:sectPr>
      </w:pPr>
      <w:rPr/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664" w:lineRule="exact"/>
        <w:ind w:left="4203" w:right="-299"/>
        <w:jc w:val="left"/>
        <w:tabs>
          <w:tab w:pos="10380" w:val="left"/>
        </w:tabs>
        <w:rPr>
          <w:rFonts w:ascii="Arial" w:hAnsi="Arial" w:cs="Arial" w:eastAsia="Arial"/>
          <w:sz w:val="60"/>
          <w:szCs w:val="60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2.599998pt;margin-top:-36.502007pt;width:97.753186pt;height:100.179993pt;mso-position-horizontal-relative:page;mso-position-vertical-relative:paragraph;z-index:-4493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32" w:hRule="exact"/>
                    </w:trPr>
                    <w:tc>
                      <w:tcPr>
                        <w:tcW w:w="8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7" w:after="0" w:line="214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1"/>
                          </w:rPr>
                          <w:t>20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left="45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3"/>
                            <w:position w:val="2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46"/>
                            <w:w w:val="123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3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8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14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2"/>
                            <w:position w:val="1"/>
                          </w:rPr>
                          <w:t>22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4"/>
                            <w:position w:val="2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38"/>
                            <w:w w:val="124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4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2" w:hRule="exact"/>
                    </w:trPr>
                    <w:tc>
                      <w:tcPr>
                        <w:tcW w:w="8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8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47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10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2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16"/>
                            <w:w w:val="112"/>
                            <w:position w:val="2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34"/>
                            <w:position w:val="2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8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15" w:lineRule="exact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3"/>
                            <w:position w:val="1"/>
                          </w:rPr>
                          <w:t>16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4" w:lineRule="exact"/>
                          <w:ind w:left="439" w:right="495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13131"/>
                            <w:spacing w:val="0"/>
                            <w:w w:val="134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8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2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6"/>
                          </w:rPr>
                          <w:t>18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0" w:lineRule="exact"/>
                          <w:ind w:left="446" w:right="478"/>
                          <w:jc w:val="center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13131"/>
                            <w:spacing w:val="0"/>
                            <w:w w:val="137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8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7"/>
                          </w:rPr>
                          <w:t>20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53" w:right="451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8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2"/>
                          </w:rPr>
                          <w:t>22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453" w:right="451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1"/>
                            <w:position w:val="2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325" w:hRule="exact"/>
                    </w:trPr>
                    <w:tc>
                      <w:tcPr>
                        <w:tcW w:w="81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2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453" w:right="448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4"/>
                            <w:position w:val="2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03.559998pt;margin-top:21.457987pt;width:46.38101pt;height:52.299987pt;mso-position-horizontal-relative:page;mso-position-vertical-relative:paragraph;z-index:-4487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25" w:hRule="exact"/>
                    </w:trPr>
                    <w:tc>
                      <w:tcPr>
                        <w:tcW w:w="4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1" w:lineRule="exact"/>
                          <w:ind w:left="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  <w:position w:val="1"/>
                          </w:rPr>
                          <w:t>28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7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4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3"/>
                          </w:rPr>
                          <w:t>28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4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9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28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6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16"/>
                            <w:w w:val="12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0"/>
                          </w:rPr>
                          <w:t>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332" w:hRule="exact"/>
                    </w:trPr>
                    <w:tc>
                      <w:tcPr>
                        <w:tcW w:w="4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10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29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7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626462"/>
          <w:spacing w:val="0"/>
          <w:w w:val="100"/>
          <w:position w:val="-2"/>
        </w:rPr>
        <w:t>93</w:t>
      </w:r>
      <w:r>
        <w:rPr>
          <w:rFonts w:ascii="Courier New" w:hAnsi="Courier New" w:cs="Courier New" w:eastAsia="Courier New"/>
          <w:sz w:val="19"/>
          <w:szCs w:val="19"/>
          <w:color w:val="626462"/>
          <w:spacing w:val="25"/>
          <w:w w:val="100"/>
          <w:position w:val="-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>1/8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0"/>
          <w:w w:val="100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</w:r>
      <w:r>
        <w:rPr>
          <w:rFonts w:ascii="Arial" w:hAnsi="Arial" w:cs="Arial" w:eastAsia="Arial"/>
          <w:sz w:val="60"/>
          <w:szCs w:val="60"/>
          <w:color w:val="313131"/>
          <w:spacing w:val="0"/>
          <w:w w:val="364"/>
          <w:position w:val="-3"/>
        </w:rPr>
        <w:t>I</w:t>
      </w:r>
      <w:r>
        <w:rPr>
          <w:rFonts w:ascii="Arial" w:hAnsi="Arial" w:cs="Arial" w:eastAsia="Arial"/>
          <w:sz w:val="60"/>
          <w:szCs w:val="60"/>
          <w:color w:val="000000"/>
          <w:spacing w:val="0"/>
          <w:w w:val="100"/>
          <w:position w:val="0"/>
        </w:rPr>
      </w:r>
    </w:p>
    <w:p>
      <w:pPr>
        <w:spacing w:before="0" w:after="0" w:line="185" w:lineRule="exact"/>
        <w:ind w:left="4175" w:right="5814"/>
        <w:jc w:val="center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2"/>
        </w:rPr>
        <w:t>93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32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7"/>
          <w:position w:val="3"/>
        </w:rPr>
        <w:t>1/B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19" w:after="0" w:line="10" w:lineRule="atLeast"/>
        <w:ind w:left="4175" w:right="5798"/>
        <w:jc w:val="center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</w:rPr>
        <w:t>93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32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18"/>
          <w:w w:val="121"/>
          <w:position w:val="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7"/>
          <w:position w:val="1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jc w:val="center"/>
        <w:spacing w:after="0"/>
        <w:sectPr>
          <w:type w:val="continuous"/>
          <w:pgSz w:w="12240" w:h="15840"/>
          <w:pgMar w:top="280" w:bottom="0" w:left="1420" w:right="0"/>
        </w:sectPr>
      </w:pPr>
      <w:rPr/>
    </w:p>
    <w:p>
      <w:pPr>
        <w:spacing w:before="75" w:after="0" w:line="240" w:lineRule="auto"/>
        <w:ind w:left="337" w:right="-75"/>
        <w:jc w:val="left"/>
        <w:tabs>
          <w:tab w:pos="154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5.839996pt;margin-top:11.797448pt;width:140.151998pt;height:167.82pt;mso-position-horizontal-relative:page;mso-position-vertical-relative:paragraph;z-index:-4492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46" w:hRule="exact"/>
                    </w:trPr>
                    <w:tc>
                      <w:tcPr>
                        <w:tcW w:w="8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" w:after="0" w:line="130" w:lineRule="exact"/>
                          <w:jc w:val="left"/>
                          <w:rPr>
                            <w:sz w:val="13"/>
                            <w:szCs w:val="13"/>
                          </w:rPr>
                        </w:pPr>
                        <w:rPr/>
                        <w:r>
                          <w:rPr>
                            <w:sz w:val="13"/>
                            <w:szCs w:val="13"/>
                          </w:rPr>
                        </w:r>
                      </w:p>
                      <w:p>
                        <w:pPr>
                          <w:spacing w:before="0" w:after="0" w:line="214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7"/>
                            <w:position w:val="1"/>
                          </w:rPr>
                          <w:t>20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4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2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6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1" w:after="0" w:line="240" w:lineRule="auto"/>
                          <w:ind w:left="26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29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8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1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2"/>
                            <w:position w:val="1"/>
                          </w:rPr>
                          <w:t>22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4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10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4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27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  <w:position w:val="2"/>
                          </w:rPr>
                          <w:t>29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8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11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4"/>
                            <w:position w:val="1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4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4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38"/>
                            <w:w w:val="124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4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27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  <w:position w:val="2"/>
                          </w:rPr>
                          <w:t>29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8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07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6"/>
                            <w:position w:val="1"/>
                          </w:rPr>
                          <w:t>18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47" w:right="-2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313131"/>
                            <w:spacing w:val="0"/>
                            <w:w w:val="134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28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  <w:position w:val="2"/>
                          </w:rPr>
                          <w:t>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8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1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1"/>
                          </w:rPr>
                          <w:t>20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left="4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2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28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2"/>
                          </w:rPr>
                          <w:t>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8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09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20"/>
                            <w:w w:val="125"/>
                            <w:position w:val="1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44"/>
                            <w:position w:val="1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427" w:right="711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3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29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2"/>
                          </w:rPr>
                          <w:t>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366" w:hRule="exact"/>
                    </w:trPr>
                    <w:tc>
                      <w:tcPr>
                        <w:tcW w:w="2803" w:type="dxa"/>
                        <w:gridSpan w:val="3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4" w:lineRule="exact"/>
                          <w:ind w:left="76" w:right="-20"/>
                          <w:jc w:val="left"/>
                          <w:tabs>
                            <w:tab w:pos="1280" w:val="left"/>
                            <w:tab w:pos="2480" w:val="left"/>
                          </w:tabs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1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73"/>
                            <w:w w:val="100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1"/>
                          </w:rPr>
                          <w:tab/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4"/>
                            <w:position w:val="4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133"/>
                            <w:w w:val="124"/>
                            <w:position w:val="4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4"/>
                          </w:rPr>
                          <w:tab/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4"/>
                          </w:rPr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4"/>
                            <w:position w:val="6"/>
                          </w:rPr>
                          <w:t>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  <w:p>
                        <w:pPr>
                          <w:spacing w:before="0" w:after="0" w:line="122" w:lineRule="exact"/>
                          <w:ind w:left="76" w:right="-20"/>
                          <w:jc w:val="left"/>
                          <w:tabs>
                            <w:tab w:pos="1280" w:val="left"/>
                            <w:tab w:pos="2500" w:val="left"/>
                          </w:tabs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-9"/>
                          </w:rPr>
                          <w:t>20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75"/>
                            <w:w w:val="100"/>
                            <w:position w:val="-9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-9"/>
                          </w:rPr>
                          <w:tab/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6"/>
                            <w:position w:val="-6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36"/>
                            <w:w w:val="126"/>
                            <w:position w:val="-6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30"/>
                            <w:w w:val="126"/>
                            <w:position w:val="-6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6"/>
                            <w:position w:val="-6"/>
                          </w:rPr>
                          <w:t>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-6"/>
                          </w:rPr>
                          <w:tab/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-6"/>
                          </w:rPr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26462"/>
                            <w:spacing w:val="0"/>
                            <w:w w:val="126"/>
                            <w:position w:val="-5"/>
                          </w:rPr>
                          <w:t>31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122" w:hRule="exact"/>
                    </w:trPr>
                    <w:tc>
                      <w:tcPr>
                        <w:tcW w:w="8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8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1" w:lineRule="exact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25"/>
                            <w:w w:val="134"/>
                            <w:position w:val="1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44"/>
                            <w:position w:val="1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4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8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47"/>
                            <w:w w:val="12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8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30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4"/>
                            <w:position w:val="2"/>
                          </w:rPr>
                          <w:t>31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8" w:hRule="exact"/>
                    </w:trPr>
                    <w:tc>
                      <w:tcPr>
                        <w:tcW w:w="8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7" w:after="0" w:line="211" w:lineRule="exact"/>
                          <w:ind w:left="8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2"/>
                            <w:position w:val="1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20" w:lineRule="exact"/>
                          <w:ind w:left="4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1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17"/>
                            <w:w w:val="100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4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30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  <w:position w:val="2"/>
                          </w:rPr>
                          <w:t>31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3" w:hRule="exact"/>
                    </w:trPr>
                    <w:tc>
                      <w:tcPr>
                        <w:tcW w:w="8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4" w:after="0" w:line="240" w:lineRule="auto"/>
                          <w:ind w:left="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7"/>
                          </w:rPr>
                          <w:t>20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449" w:right="679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40"/>
                          </w:rPr>
                          <w:t>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31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08"/>
                            <w:position w:val="2"/>
                          </w:rPr>
                          <w:t>32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5" w:hRule="exact"/>
                    </w:trPr>
                    <w:tc>
                      <w:tcPr>
                        <w:tcW w:w="8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40" w:lineRule="auto"/>
                          <w:ind w:left="9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-20"/>
                            <w:w w:val="134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44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4" w:lineRule="exact"/>
                          <w:ind w:left="456" w:right="710"/>
                          <w:jc w:val="center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13131"/>
                            <w:spacing w:val="0"/>
                            <w:w w:val="128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left="316" w:right="-47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6"/>
                            <w:position w:val="2"/>
                          </w:rPr>
                          <w:t>32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325" w:hRule="exact"/>
                    </w:trPr>
                    <w:tc>
                      <w:tcPr>
                        <w:tcW w:w="8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10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8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0" w:lineRule="exact"/>
                          <w:ind w:left="463" w:right="687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1" w:lineRule="exact"/>
                          <w:ind w:left="323" w:right="-54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6"/>
                            <w:position w:val="2"/>
                          </w:rPr>
                          <w:t>32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-3"/>
        </w:rPr>
        <w:t>18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78"/>
          <w:w w:val="100"/>
          <w:position w:val="-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-3"/>
        </w:rPr>
        <w:tab/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-3"/>
        </w:rPr>
      </w:r>
      <w:r>
        <w:rPr>
          <w:rFonts w:ascii="Times New Roman" w:hAnsi="Times New Roman" w:cs="Times New Roman" w:eastAsia="Times New Roman"/>
          <w:sz w:val="19"/>
          <w:szCs w:val="19"/>
          <w:color w:val="313131"/>
          <w:spacing w:val="0"/>
          <w:w w:val="125"/>
          <w:position w:val="0"/>
        </w:rPr>
        <w:t>5</w:t>
      </w:r>
      <w:r>
        <w:rPr>
          <w:rFonts w:ascii="Times New Roman" w:hAnsi="Times New Roman" w:cs="Times New Roman" w:eastAsia="Times New Roman"/>
          <w:sz w:val="19"/>
          <w:szCs w:val="19"/>
          <w:color w:val="313131"/>
          <w:spacing w:val="0"/>
          <w:w w:val="125"/>
          <w:position w:val="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313131"/>
          <w:spacing w:val="8"/>
          <w:w w:val="125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25"/>
          <w:position w:val="0"/>
        </w:rPr>
        <w:t>1/2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342" w:lineRule="exact"/>
        <w:ind w:left="1094" w:right="-133"/>
        <w:jc w:val="left"/>
        <w:tabs>
          <w:tab w:pos="7240" w:val="left"/>
        </w:tabs>
        <w:rPr>
          <w:rFonts w:ascii="Arial" w:hAnsi="Arial" w:cs="Arial" w:eastAsia="Arial"/>
          <w:sz w:val="62"/>
          <w:szCs w:val="62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9"/>
        </w:rPr>
        <w:t>96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5"/>
          <w:w w:val="100"/>
          <w:position w:val="9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23"/>
          <w:w w:val="122"/>
          <w:position w:val="1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2"/>
          <w:position w:val="10"/>
        </w:rPr>
        <w:t>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136"/>
          <w:w w:val="122"/>
          <w:position w:val="1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0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0"/>
        </w:rPr>
      </w:r>
      <w:r>
        <w:rPr>
          <w:rFonts w:ascii="Arial" w:hAnsi="Arial" w:cs="Arial" w:eastAsia="Arial"/>
          <w:sz w:val="62"/>
          <w:szCs w:val="62"/>
          <w:color w:val="313131"/>
          <w:spacing w:val="0"/>
          <w:w w:val="352"/>
          <w:position w:val="1"/>
        </w:rPr>
        <w:t>I</w:t>
      </w:r>
      <w:r>
        <w:rPr>
          <w:rFonts w:ascii="Arial" w:hAnsi="Arial" w:cs="Arial" w:eastAsia="Arial"/>
          <w:sz w:val="62"/>
          <w:szCs w:val="62"/>
          <w:color w:val="000000"/>
          <w:spacing w:val="0"/>
          <w:w w:val="100"/>
          <w:position w:val="0"/>
        </w:rPr>
      </w:r>
    </w:p>
    <w:p>
      <w:pPr>
        <w:spacing w:before="0" w:after="0" w:line="174" w:lineRule="exact"/>
        <w:ind w:right="-20"/>
        <w:jc w:val="left"/>
        <w:tabs>
          <w:tab w:pos="108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2"/>
        </w:rPr>
        <w:t>1/4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6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2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4"/>
        </w:rPr>
        <w:t>96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6"/>
          <w:w w:val="100"/>
          <w:position w:val="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19"/>
          <w:w w:val="131"/>
          <w:position w:val="6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7"/>
          <w:position w:val="6"/>
        </w:rPr>
        <w:t>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69" w:lineRule="exact"/>
        <w:ind w:right="-20"/>
        <w:jc w:val="left"/>
        <w:tabs>
          <w:tab w:pos="108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90.039978pt;margin-top:3.427471pt;width:30.397981pt;height:31pt;mso-position-horizontal-relative:page;mso-position-vertical-relative:paragraph;z-index:-4479" type="#_x0000_t202" filled="f" stroked="f">
            <v:textbox inset="0,0,0,0">
              <w:txbxContent>
                <w:p>
                  <w:pPr>
                    <w:spacing w:before="0" w:after="0" w:line="620" w:lineRule="exact"/>
                    <w:ind w:right="-133"/>
                    <w:jc w:val="left"/>
                    <w:rPr>
                      <w:rFonts w:ascii="Arial" w:hAnsi="Arial" w:cs="Arial" w:eastAsia="Arial"/>
                      <w:sz w:val="62"/>
                      <w:szCs w:val="62"/>
                    </w:rPr>
                  </w:pPr>
                  <w:rPr/>
                  <w:r>
                    <w:rPr>
                      <w:rFonts w:ascii="Arial" w:hAnsi="Arial" w:cs="Arial" w:eastAsia="Arial"/>
                      <w:sz w:val="62"/>
                      <w:szCs w:val="62"/>
                      <w:color w:val="313131"/>
                      <w:spacing w:val="0"/>
                      <w:w w:val="352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2"/>
                      <w:szCs w:val="62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2"/>
          <w:position w:val="-14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24"/>
          <w:w w:val="122"/>
          <w:position w:val="-14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22"/>
          <w:position w:val="-14"/>
        </w:rPr>
        <w:t>4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138"/>
          <w:w w:val="122"/>
          <w:position w:val="-1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-14"/>
        </w:rPr>
        <w:tab/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-14"/>
        </w:rPr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1"/>
        </w:rPr>
        <w:t>96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33"/>
          <w:w w:val="100"/>
          <w:position w:val="-1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1"/>
          <w:position w:val="-10"/>
        </w:rPr>
        <w:t>1/4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420" w:right="-180"/>
          <w:cols w:num="2" w:equalWidth="0">
            <w:col w:w="2182" w:space="949"/>
            <w:col w:w="7869"/>
          </w:cols>
        </w:sectPr>
      </w:pPr>
      <w:rPr/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/>
        <w:pict>
          <v:group style="position:absolute;margin-left:0pt;margin-top:6.66pt;width:612pt;height:.1pt;mso-position-horizontal-relative:page;mso-position-vertical-relative:page;z-index:-4500" coordorigin="0,133" coordsize="12240,2">
            <v:shape style="position:absolute;left:0;top:133;width:12240;height:2" coordorigin="0,133" coordsize="12240,0" path="m0,133l12240,133e" filled="f" stroked="t" strokeweight="7.2pt" strokecolor="#282828">
              <v:path arrowok="t"/>
            </v:shape>
          </v:group>
          <w10:wrap type="none"/>
        </w:pict>
      </w:r>
      <w:r>
        <w:rPr/>
        <w:pict>
          <v:group style="position:absolute;margin-left:.18pt;margin-top:323.279999pt;width:.1pt;height:465.84pt;mso-position-horizontal-relative:page;mso-position-vertical-relative:page;z-index:-4499" coordorigin="4,6466" coordsize="2,9317">
            <v:shape style="position:absolute;left:4;top:6466;width:2;height:9317" coordorigin="4,6466" coordsize="0,9317" path="m4,15782l4,6466e" filled="f" stroked="t" strokeweight=".36pt" strokecolor="#838080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8.23999pt;margin-top:663.920227pt;width:34.605612pt;height:31pt;mso-position-horizontal-relative:page;mso-position-vertical-relative:page;z-index:-4485" type="#_x0000_t202" filled="f" stroked="f">
            <v:textbox inset="0,0,0,0">
              <w:txbxContent>
                <w:p>
                  <w:pPr>
                    <w:spacing w:before="0" w:after="0" w:line="620" w:lineRule="exact"/>
                    <w:ind w:right="-133"/>
                    <w:jc w:val="left"/>
                    <w:rPr>
                      <w:rFonts w:ascii="Arial" w:hAnsi="Arial" w:cs="Arial" w:eastAsia="Arial"/>
                      <w:sz w:val="62"/>
                      <w:szCs w:val="62"/>
                    </w:rPr>
                  </w:pPr>
                  <w:rPr/>
                  <w:r>
                    <w:rPr>
                      <w:rFonts w:ascii="Arial" w:hAnsi="Arial" w:cs="Arial" w:eastAsia="Arial"/>
                      <w:sz w:val="62"/>
                      <w:szCs w:val="62"/>
                      <w:color w:val="313131"/>
                      <w:spacing w:val="0"/>
                      <w:w w:val="401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62"/>
                      <w:szCs w:val="62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sz w:val="17"/>
          <w:szCs w:val="17"/>
        </w:rPr>
      </w:r>
    </w:p>
    <w:p>
      <w:pPr>
        <w:spacing w:before="0" w:after="0" w:line="245" w:lineRule="exact"/>
        <w:ind w:left="3145" w:right="-20"/>
        <w:jc w:val="left"/>
        <w:tabs>
          <w:tab w:pos="422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3"/>
          <w:position w:val="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34"/>
          <w:w w:val="123"/>
          <w:position w:val="1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23"/>
          <w:position w:val="1"/>
        </w:rPr>
        <w:t>4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138"/>
          <w:w w:val="123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  <w:position w:val="1"/>
        </w:rPr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>96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6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19"/>
          <w:w w:val="131"/>
          <w:position w:val="4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7"/>
          <w:position w:val="4"/>
        </w:rPr>
        <w:t>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15" w:lineRule="exact"/>
        <w:ind w:left="3145" w:right="-20"/>
        <w:jc w:val="left"/>
        <w:tabs>
          <w:tab w:pos="422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-31"/>
          <w:w w:val="131"/>
          <w:position w:val="-2"/>
        </w:rPr>
        <w:t>1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22"/>
          <w:w w:val="131"/>
          <w:position w:val="-2"/>
        </w:rPr>
        <w:t>/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31"/>
          <w:position w:val="-2"/>
        </w:rPr>
        <w:t>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2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0"/>
        </w:rPr>
        <w:t>99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5"/>
          <w:w w:val="100"/>
          <w:position w:val="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2"/>
          <w:position w:val="3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66" w:lineRule="exact"/>
        <w:ind w:left="3145" w:right="-20"/>
        <w:jc w:val="left"/>
        <w:tabs>
          <w:tab w:pos="4220" w:val="left"/>
        </w:tabs>
        <w:rPr>
          <w:rFonts w:ascii="Arial" w:hAnsi="Arial" w:cs="Arial" w:eastAsia="Arial"/>
          <w:sz w:val="23"/>
          <w:szCs w:val="23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5.359985pt;margin-top:9.62842pt;width:15.289576pt;height:24.5pt;mso-position-horizontal-relative:page;mso-position-vertical-relative:paragraph;z-index:-4478" type="#_x0000_t202" filled="f" stroked="f">
            <v:textbox inset="0,0,0,0">
              <w:txbxContent>
                <w:p>
                  <w:pPr>
                    <w:spacing w:before="0" w:after="0" w:line="490" w:lineRule="exact"/>
                    <w:ind w:right="-113"/>
                    <w:jc w:val="left"/>
                    <w:rPr>
                      <w:rFonts w:ascii="Times New Roman" w:hAnsi="Times New Roman" w:cs="Times New Roman" w:eastAsia="Times New Roman"/>
                      <w:sz w:val="49"/>
                      <w:szCs w:val="49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49"/>
                      <w:szCs w:val="49"/>
                      <w:color w:val="CDCDCD"/>
                      <w:w w:val="11"/>
                      <w:b/>
                      <w:bCs/>
                    </w:rPr>
                    <w:t>_</w:t>
                  </w:r>
                  <w:r>
                    <w:rPr>
                      <w:rFonts w:ascii="Times New Roman" w:hAnsi="Times New Roman" w:cs="Times New Roman" w:eastAsia="Times New Roman"/>
                      <w:sz w:val="49"/>
                      <w:szCs w:val="49"/>
                      <w:color w:val="CDCDCD"/>
                      <w:spacing w:val="-63"/>
                      <w:w w:val="100"/>
                      <w:b/>
                      <w:bCs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9"/>
                      <w:szCs w:val="49"/>
                      <w:color w:val="313131"/>
                      <w:spacing w:val="0"/>
                      <w:w w:val="115"/>
                      <w:b/>
                      <w:bCs/>
                    </w:rPr>
                    <w:t>I</w:t>
                  </w:r>
                  <w:r>
                    <w:rPr>
                      <w:rFonts w:ascii="Times New Roman" w:hAnsi="Times New Roman" w:cs="Times New Roman" w:eastAsia="Times New Roman"/>
                      <w:sz w:val="49"/>
                      <w:szCs w:val="49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2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21"/>
          <w:w w:val="122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22"/>
        </w:rPr>
        <w:t>4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139"/>
          <w:w w:val="12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</w:rPr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2"/>
        </w:rPr>
        <w:t>99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5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4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6"/>
          <w:w w:val="100"/>
          <w:position w:val="4"/>
        </w:rPr>
        <w:t> </w:t>
      </w:r>
      <w:r>
        <w:rPr>
          <w:rFonts w:ascii="Arial" w:hAnsi="Arial" w:cs="Arial" w:eastAsia="Arial"/>
          <w:sz w:val="23"/>
          <w:szCs w:val="23"/>
          <w:color w:val="AAAAAA"/>
          <w:spacing w:val="-17"/>
          <w:w w:val="93"/>
          <w:position w:val="6"/>
        </w:rPr>
        <w:t>.</w:t>
      </w:r>
      <w:r>
        <w:rPr>
          <w:rFonts w:ascii="Arial" w:hAnsi="Arial" w:cs="Arial" w:eastAsia="Arial"/>
          <w:sz w:val="23"/>
          <w:szCs w:val="23"/>
          <w:color w:val="8A8987"/>
          <w:spacing w:val="0"/>
          <w:w w:val="62"/>
          <w:position w:val="6"/>
        </w:rPr>
        <w:t>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0" w:after="0" w:line="249" w:lineRule="exact"/>
        <w:ind w:left="3159" w:right="-20"/>
        <w:jc w:val="left"/>
        <w:tabs>
          <w:tab w:pos="424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>1/4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6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4"/>
        </w:rPr>
        <w:t>99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6"/>
          <w:w w:val="100"/>
          <w:position w:val="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2"/>
          <w:position w:val="5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5" w:lineRule="exact"/>
        <w:ind w:left="3159" w:right="-20"/>
        <w:jc w:val="left"/>
        <w:tabs>
          <w:tab w:pos="424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>1/4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6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4"/>
        </w:rPr>
        <w:t>99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5"/>
          <w:w w:val="100"/>
          <w:position w:val="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7"/>
          <w:position w:val="5"/>
        </w:rPr>
        <w:t>3/8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3" w:lineRule="exact"/>
        <w:ind w:left="3174" w:right="-20"/>
        <w:jc w:val="left"/>
        <w:tabs>
          <w:tab w:pos="424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3.559998pt;margin-top:8.735327pt;width:11.378251pt;height:32.5pt;mso-position-horizontal-relative:page;mso-position-vertical-relative:paragraph;z-index:-4477" type="#_x0000_t202" filled="f" stroked="f">
            <v:textbox inset="0,0,0,0">
              <w:txbxContent>
                <w:p>
                  <w:pPr>
                    <w:spacing w:before="0" w:after="0" w:line="650" w:lineRule="exact"/>
                    <w:ind w:right="-138"/>
                    <w:jc w:val="left"/>
                    <w:rPr>
                      <w:rFonts w:ascii="Times New Roman" w:hAnsi="Times New Roman" w:cs="Times New Roman" w:eastAsia="Times New Roman"/>
                      <w:sz w:val="65"/>
                      <w:szCs w:val="65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65"/>
                      <w:szCs w:val="65"/>
                      <w:color w:val="313131"/>
                      <w:spacing w:val="0"/>
                      <w:w w:val="100"/>
                      <w:b/>
                      <w:bCs/>
                    </w:rPr>
                    <w:t>I</w:t>
                  </w:r>
                  <w:r>
                    <w:rPr>
                      <w:rFonts w:ascii="Times New Roman" w:hAnsi="Times New Roman" w:cs="Times New Roman" w:eastAsia="Times New Roman"/>
                      <w:sz w:val="65"/>
                      <w:szCs w:val="65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>1/4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83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4"/>
        </w:rPr>
        <w:t>102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34"/>
          <w:w w:val="100"/>
          <w:position w:val="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4"/>
          <w:position w:val="5"/>
        </w:rPr>
        <w:t>5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19"/>
          <w:w w:val="114"/>
          <w:position w:val="5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31"/>
          <w:position w:val="5"/>
        </w:rPr>
        <w:t>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0" w:lineRule="exact"/>
        <w:ind w:left="3174" w:right="-20"/>
        <w:jc w:val="left"/>
        <w:tabs>
          <w:tab w:pos="42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17"/>
          <w:w w:val="100"/>
        </w:rPr>
        <w:t>/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</w:rPr>
        <w:t>4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6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00"/>
        </w:rPr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>102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7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2"/>
          <w:position w:val="5"/>
        </w:rPr>
        <w:t>5/8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1" w:lineRule="exact"/>
        <w:ind w:left="3174" w:right="-20"/>
        <w:jc w:val="left"/>
        <w:tabs>
          <w:tab w:pos="42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>1/4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76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>102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7"/>
          <w:w w:val="100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8"/>
          <w:position w:val="6"/>
        </w:rPr>
        <w:t>5/B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6" w:lineRule="exact"/>
        <w:ind w:left="3174" w:right="-20"/>
        <w:jc w:val="left"/>
        <w:tabs>
          <w:tab w:pos="426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13131"/>
          <w:spacing w:val="-22"/>
          <w:w w:val="122"/>
          <w:position w:val="1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2"/>
          <w:position w:val="1"/>
        </w:rPr>
        <w:t>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132"/>
          <w:w w:val="122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1"/>
        </w:rPr>
      </w:r>
      <w:r>
        <w:rPr>
          <w:rFonts w:ascii="Courier New" w:hAnsi="Courier New" w:cs="Courier New" w:eastAsia="Courier New"/>
          <w:sz w:val="19"/>
          <w:szCs w:val="19"/>
          <w:color w:val="313131"/>
          <w:spacing w:val="-23"/>
          <w:w w:val="122"/>
          <w:position w:val="3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20"/>
          <w:w w:val="122"/>
          <w:position w:val="3"/>
        </w:rPr>
        <w:t>0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22"/>
          <w:position w:val="3"/>
        </w:rPr>
        <w:t>5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9"/>
          <w:w w:val="122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22"/>
          <w:position w:val="6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39" w:lineRule="exact"/>
        <w:ind w:left="3188" w:right="-20"/>
        <w:jc w:val="left"/>
        <w:tabs>
          <w:tab w:pos="428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313131"/>
          <w:spacing w:val="-18"/>
          <w:w w:val="100"/>
          <w:position w:val="-15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5"/>
        </w:rPr>
        <w:t>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58"/>
          <w:w w:val="100"/>
          <w:position w:val="-15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15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6"/>
          <w:position w:val="-14"/>
        </w:rPr>
        <w:t>1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31"/>
          <w:w w:val="116"/>
          <w:position w:val="-14"/>
        </w:rPr>
        <w:t>0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0"/>
          <w:w w:val="116"/>
          <w:position w:val="-14"/>
        </w:rPr>
        <w:t>5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12"/>
          <w:w w:val="116"/>
          <w:position w:val="-14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6"/>
          <w:position w:val="-12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9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40" w:after="0" w:line="239" w:lineRule="exact"/>
        <w:ind w:left="3195" w:right="-20"/>
        <w:jc w:val="left"/>
        <w:tabs>
          <w:tab w:pos="428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8.360001pt;margin-top:13.164536pt;width:96.004191pt;height:45.362716pt;mso-position-horizontal-relative:page;mso-position-vertical-relative:paragraph;z-index:-4490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38" w:hRule="exact"/>
                    </w:trPr>
                    <w:tc>
                      <w:tcPr>
                        <w:tcW w:w="79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" w:after="0" w:line="120" w:lineRule="exact"/>
                          <w:jc w:val="left"/>
                          <w:rPr>
                            <w:sz w:val="12"/>
                            <w:szCs w:val="12"/>
                          </w:rPr>
                        </w:pPr>
                        <w:rPr/>
                        <w:r>
                          <w:rPr>
                            <w:sz w:val="12"/>
                            <w:szCs w:val="12"/>
                          </w:rPr>
                        </w:r>
                      </w:p>
                      <w:p>
                        <w:pPr>
                          <w:spacing w:before="0" w:after="0" w:line="214" w:lineRule="exact"/>
                          <w:ind w:left="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8"/>
                            <w:position w:val="1"/>
                          </w:rPr>
                          <w:t>22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75" w:after="0" w:line="240" w:lineRule="auto"/>
                          <w:ind w:left="475" w:right="-55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13131"/>
                            <w:spacing w:val="0"/>
                            <w:w w:val="121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13131"/>
                            <w:spacing w:val="0"/>
                            <w:w w:val="121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313131"/>
                            <w:spacing w:val="15"/>
                            <w:w w:val="12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21"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6" w:hRule="exact"/>
                    </w:trPr>
                    <w:tc>
                      <w:tcPr>
                        <w:tcW w:w="79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62" w:right="-2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8"/>
                            <w:szCs w:val="18"/>
                            <w:color w:val="313131"/>
                            <w:spacing w:val="0"/>
                            <w:w w:val="124"/>
                          </w:rPr>
                          <w:t>24</w:t>
                        </w:r>
                        <w:r>
                          <w:rPr>
                            <w:rFonts w:ascii="Arial" w:hAnsi="Arial" w:cs="Arial" w:eastAsia="Arial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8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0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2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72"/>
                            <w:position w:val="2"/>
                          </w:rPr>
                          <w:t>1.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-32"/>
                            <w:w w:val="72"/>
                            <w:position w:val="2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25"/>
                            <w:position w:val="2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324" w:hRule="exact"/>
                    </w:trPr>
                    <w:tc>
                      <w:tcPr>
                        <w:tcW w:w="79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313131"/>
                            <w:spacing w:val="0"/>
                            <w:w w:val="114"/>
                          </w:rPr>
                          <w:t>22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" w:after="0" w:line="240" w:lineRule="auto"/>
                          <w:ind w:left="457" w:right="470"/>
                          <w:jc w:val="center"/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  <w:color w:val="313131"/>
                            <w:spacing w:val="0"/>
                            <w:w w:val="140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08.960007pt;margin-top:11.667253pt;width:43.140989pt;height:44.700004pt;mso-position-horizontal-relative:page;mso-position-vertical-relative:paragraph;z-index:-4489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25" w:hRule="exact"/>
                    </w:trPr>
                    <w:tc>
                      <w:tcPr>
                        <w:tcW w:w="37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6" w:after="0" w:line="240" w:lineRule="auto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3"/>
                          </w:rPr>
                          <w:t>33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9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1" w:after="0" w:line="240" w:lineRule="auto"/>
                          <w:ind w:left="7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37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3"/>
                          </w:rPr>
                          <w:t>33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9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7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321" w:hRule="exact"/>
                    </w:trPr>
                    <w:tc>
                      <w:tcPr>
                        <w:tcW w:w="37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626462"/>
                            <w:spacing w:val="0"/>
                            <w:w w:val="112"/>
                          </w:rPr>
                          <w:t>34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9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7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D4D4D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</w:rPr>
        <w:t>1/4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83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2"/>
        </w:rPr>
        <w:t>105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34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0"/>
          <w:position w:val="3"/>
        </w:rPr>
        <w:t>3/4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49" w:lineRule="exact"/>
        <w:ind w:left="4282" w:right="-20"/>
        <w:jc w:val="left"/>
        <w:tabs>
          <w:tab w:pos="10320" w:val="left"/>
        </w:tabs>
        <w:rPr>
          <w:rFonts w:ascii="Times New Roman" w:hAnsi="Times New Roman" w:cs="Times New Roman" w:eastAsia="Times New Roman"/>
          <w:sz w:val="25"/>
          <w:szCs w:val="25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2"/>
        </w:rPr>
        <w:t>108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33"/>
          <w:w w:val="100"/>
          <w:position w:val="2"/>
        </w:rPr>
        <w:t> </w:t>
      </w:r>
      <w:r>
        <w:rPr>
          <w:rFonts w:ascii="Courier New" w:hAnsi="Courier New" w:cs="Courier New" w:eastAsia="Courier New"/>
          <w:sz w:val="19"/>
          <w:szCs w:val="19"/>
          <w:color w:val="313131"/>
          <w:spacing w:val="-18"/>
          <w:w w:val="117"/>
          <w:position w:val="3"/>
        </w:rPr>
        <w:t>7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17"/>
          <w:position w:val="3"/>
        </w:rPr>
        <w:t>/8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-133"/>
          <w:w w:val="117"/>
          <w:position w:val="3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  <w:tab/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25"/>
          <w:szCs w:val="25"/>
          <w:color w:val="626462"/>
          <w:spacing w:val="0"/>
          <w:w w:val="80"/>
          <w:position w:val="0"/>
        </w:rPr>
        <w:t>-</w:t>
      </w:r>
      <w:r>
        <w:rPr>
          <w:rFonts w:ascii="Times New Roman" w:hAnsi="Times New Roman" w:cs="Times New Roman" w:eastAsia="Times New Roman"/>
          <w:sz w:val="25"/>
          <w:szCs w:val="25"/>
          <w:color w:val="000000"/>
          <w:spacing w:val="0"/>
          <w:w w:val="100"/>
          <w:position w:val="0"/>
        </w:rPr>
      </w:r>
    </w:p>
    <w:p>
      <w:pPr>
        <w:spacing w:before="0" w:after="0" w:line="120" w:lineRule="exact"/>
        <w:ind w:left="4254" w:right="5619"/>
        <w:jc w:val="center"/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0"/>
          <w:position w:val="-8"/>
        </w:rPr>
        <w:t>108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26"/>
          <w:w w:val="100"/>
          <w:position w:val="-8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D4D4D"/>
          <w:spacing w:val="0"/>
          <w:w w:val="109"/>
          <w:position w:val="-6"/>
        </w:rPr>
        <w:t>7/B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620" w:lineRule="exact"/>
        <w:ind w:left="4290" w:right="-288"/>
        <w:jc w:val="left"/>
        <w:tabs>
          <w:tab w:pos="10380" w:val="left"/>
        </w:tabs>
        <w:rPr>
          <w:rFonts w:ascii="Arial" w:hAnsi="Arial" w:cs="Arial" w:eastAsia="Arial"/>
          <w:sz w:val="62"/>
          <w:szCs w:val="62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95"/>
          <w:position w:val="19"/>
        </w:rPr>
        <w:t>lU</w:t>
      </w:r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00"/>
          <w:position w:val="19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4D4D4D"/>
          <w:spacing w:val="0"/>
          <w:w w:val="100"/>
          <w:position w:val="19"/>
        </w:rPr>
      </w:r>
      <w:r>
        <w:rPr>
          <w:rFonts w:ascii="Arial" w:hAnsi="Arial" w:cs="Arial" w:eastAsia="Arial"/>
          <w:sz w:val="62"/>
          <w:szCs w:val="62"/>
          <w:color w:val="313131"/>
          <w:spacing w:val="0"/>
          <w:w w:val="340"/>
          <w:position w:val="-1"/>
        </w:rPr>
        <w:t>I</w:t>
      </w:r>
      <w:r>
        <w:rPr>
          <w:rFonts w:ascii="Arial" w:hAnsi="Arial" w:cs="Arial" w:eastAsia="Arial"/>
          <w:sz w:val="62"/>
          <w:szCs w:val="62"/>
          <w:color w:val="000000"/>
          <w:spacing w:val="0"/>
          <w:w w:val="100"/>
          <w:position w:val="0"/>
        </w:rPr>
      </w:r>
    </w:p>
    <w:p>
      <w:pPr>
        <w:spacing w:before="5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40" w:lineRule="auto"/>
        <w:ind w:left="423" w:right="-273"/>
        <w:jc w:val="left"/>
        <w:tabs>
          <w:tab w:pos="5260" w:val="left"/>
          <w:tab w:pos="10380" w:val="left"/>
        </w:tabs>
        <w:rPr>
          <w:rFonts w:ascii="Arial" w:hAnsi="Arial" w:cs="Arial" w:eastAsia="Arial"/>
          <w:sz w:val="62"/>
          <w:szCs w:val="62"/>
        </w:rPr>
      </w:pPr>
      <w:rPr/>
      <w:hyperlink r:id="rId11">
        <w:r>
          <w:rPr>
            <w:rFonts w:ascii="Courier New" w:hAnsi="Courier New" w:cs="Courier New" w:eastAsia="Courier New"/>
            <w:sz w:val="19"/>
            <w:szCs w:val="19"/>
            <w:color w:val="4D4D4D"/>
            <w:spacing w:val="0"/>
            <w:w w:val="119"/>
          </w:rPr>
          <w:t>dlkbev@spryne</w:t>
        </w:r>
        <w:r>
          <w:rPr>
            <w:rFonts w:ascii="Courier New" w:hAnsi="Courier New" w:cs="Courier New" w:eastAsia="Courier New"/>
            <w:sz w:val="19"/>
            <w:szCs w:val="19"/>
            <w:color w:val="4D4D4D"/>
            <w:spacing w:val="-12"/>
            <w:w w:val="119"/>
          </w:rPr>
          <w:t>t</w:t>
        </w:r>
        <w:r>
          <w:rPr>
            <w:rFonts w:ascii="Courier New" w:hAnsi="Courier New" w:cs="Courier New" w:eastAsia="Courier New"/>
            <w:sz w:val="19"/>
            <w:szCs w:val="19"/>
            <w:color w:val="313131"/>
            <w:spacing w:val="-20"/>
            <w:w w:val="119"/>
          </w:rPr>
          <w:t>.</w:t>
        </w:r>
        <w:r>
          <w:rPr>
            <w:rFonts w:ascii="Courier New" w:hAnsi="Courier New" w:cs="Courier New" w:eastAsia="Courier New"/>
            <w:sz w:val="19"/>
            <w:szCs w:val="19"/>
            <w:color w:val="626462"/>
            <w:spacing w:val="0"/>
            <w:w w:val="119"/>
          </w:rPr>
          <w:t>com</w:t>
        </w:r>
        <w:r>
          <w:rPr>
            <w:rFonts w:ascii="Courier New" w:hAnsi="Courier New" w:cs="Courier New" w:eastAsia="Courier New"/>
            <w:sz w:val="19"/>
            <w:szCs w:val="19"/>
            <w:color w:val="626462"/>
            <w:spacing w:val="0"/>
            <w:w w:val="100"/>
          </w:rPr>
          <w:tab/>
        </w:r>
      </w:hyperlink>
      <w:r>
        <w:rPr>
          <w:rFonts w:ascii="Courier New" w:hAnsi="Courier New" w:cs="Courier New" w:eastAsia="Courier New"/>
          <w:sz w:val="19"/>
          <w:szCs w:val="19"/>
          <w:color w:val="626462"/>
          <w:spacing w:val="0"/>
          <w:w w:val="119"/>
          <w:position w:val="9"/>
        </w:rPr>
        <w:t>5</w:t>
      </w:r>
      <w:r>
        <w:rPr>
          <w:rFonts w:ascii="Courier New" w:hAnsi="Courier New" w:cs="Courier New" w:eastAsia="Courier New"/>
          <w:sz w:val="19"/>
          <w:szCs w:val="19"/>
          <w:color w:val="626462"/>
          <w:spacing w:val="-122"/>
          <w:w w:val="119"/>
          <w:position w:val="9"/>
        </w:rPr>
        <w:t> </w:t>
      </w:r>
      <w:r>
        <w:rPr>
          <w:rFonts w:ascii="Courier New" w:hAnsi="Courier New" w:cs="Courier New" w:eastAsia="Courier New"/>
          <w:sz w:val="19"/>
          <w:szCs w:val="19"/>
          <w:color w:val="626462"/>
          <w:spacing w:val="0"/>
          <w:w w:val="100"/>
          <w:position w:val="9"/>
        </w:rPr>
        <w:tab/>
      </w:r>
      <w:r>
        <w:rPr>
          <w:rFonts w:ascii="Courier New" w:hAnsi="Courier New" w:cs="Courier New" w:eastAsia="Courier New"/>
          <w:sz w:val="19"/>
          <w:szCs w:val="19"/>
          <w:color w:val="626462"/>
          <w:spacing w:val="0"/>
          <w:w w:val="100"/>
          <w:position w:val="9"/>
        </w:rPr>
      </w:r>
      <w:r>
        <w:rPr>
          <w:rFonts w:ascii="Arial" w:hAnsi="Arial" w:cs="Arial" w:eastAsia="Arial"/>
          <w:sz w:val="62"/>
          <w:szCs w:val="62"/>
          <w:color w:val="313131"/>
          <w:spacing w:val="0"/>
          <w:w w:val="328"/>
          <w:position w:val="-30"/>
        </w:rPr>
        <w:t>I</w:t>
      </w:r>
      <w:r>
        <w:rPr>
          <w:rFonts w:ascii="Arial" w:hAnsi="Arial" w:cs="Arial" w:eastAsia="Arial"/>
          <w:sz w:val="62"/>
          <w:szCs w:val="62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280" w:bottom="0" w:left="1420" w:right="0"/>
        </w:sectPr>
      </w:pPr>
      <w:rPr/>
    </w:p>
    <w:p>
      <w:pPr>
        <w:spacing w:before="73" w:after="0" w:line="240" w:lineRule="auto"/>
        <w:ind w:left="713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/>
        <w:pict>
          <v:group style="position:absolute;margin-left:6.445875pt;margin-top:-4.122256pt;width:510.656524pt;height:.1pt;mso-position-horizontal-relative:page;mso-position-vertical-relative:paragraph;z-index:-4476" coordorigin="129,-82" coordsize="10213,2">
            <v:shape style="position:absolute;left:129;top:-82;width:10213;height:2" coordorigin="129,-82" coordsize="10213,0" path="m129,-82l10342,-82e" filled="f" stroked="t" strokeweight=".716208pt" strokecolor="#443F3B">
              <v:path arrowok="t"/>
            </v:shape>
          </v:group>
          <w10:wrap type="none"/>
        </w:pict>
      </w:r>
      <w:r>
        <w:rPr/>
        <w:pict>
          <v:group style="position:absolute;margin-left:606.986572pt;margin-top:8.975521pt;width:.1pt;height:223.31097pt;mso-position-horizontal-relative:page;mso-position-vertical-relative:page;z-index:-4474" coordorigin="12140,180" coordsize="2,4466">
            <v:shape style="position:absolute;left:12140;top:180;width:2;height:4466" coordorigin="12140,180" coordsize="0,4466" path="m12140,4646l12140,180e" filled="f" stroked="t" strokeweight="1.790521pt" strokecolor="#0F0F0C">
              <v:path arrowok="t"/>
            </v:shape>
          </v:group>
          <w10:wrap type="none"/>
        </w:pict>
      </w:r>
      <w:r>
        <w:rPr/>
        <w:pict>
          <v:group style="position:absolute;margin-left:375.651245pt;margin-top:784.101563pt;width:230.260971pt;height:.1pt;mso-position-horizontal-relative:page;mso-position-vertical-relative:page;z-index:-4473" coordorigin="7513,15682" coordsize="4605,2">
            <v:shape style="position:absolute;left:7513;top:15682;width:4605;height:2" coordorigin="7513,15682" coordsize="4605,0" path="m7513,15682l12118,15682e" filled="f" stroked="t" strokeweight="1.432417pt" strokecolor="#13130F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8.621416pt;margin-top:9.311634pt;width:29.253971pt;height:29.5pt;mso-position-horizontal-relative:page;mso-position-vertical-relative:paragraph;z-index:-4469" type="#_x0000_t202" filled="f" stroked="f">
            <v:textbox inset="0,0,0,0">
              <w:txbxContent>
                <w:p>
                  <w:pPr>
                    <w:spacing w:before="0" w:after="0" w:line="590" w:lineRule="exact"/>
                    <w:ind w:right="-128"/>
                    <w:jc w:val="left"/>
                    <w:rPr>
                      <w:rFonts w:ascii="Arial" w:hAnsi="Arial" w:cs="Arial" w:eastAsia="Arial"/>
                      <w:sz w:val="59"/>
                      <w:szCs w:val="59"/>
                    </w:rPr>
                  </w:pPr>
                  <w:rPr/>
                  <w:r>
                    <w:rPr>
                      <w:rFonts w:ascii="Arial" w:hAnsi="Arial" w:cs="Arial" w:eastAsia="Arial"/>
                      <w:sz w:val="59"/>
                      <w:szCs w:val="59"/>
                      <w:color w:val="282826"/>
                      <w:spacing w:val="0"/>
                      <w:w w:val="356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59"/>
                      <w:szCs w:val="59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Arial" w:hAnsi="Arial" w:cs="Arial" w:eastAsia="Arial"/>
          <w:sz w:val="24"/>
          <w:szCs w:val="24"/>
          <w:color w:val="AFB1AF"/>
          <w:spacing w:val="0"/>
          <w:w w:val="133"/>
        </w:rPr>
        <w:t>'\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5210" w:right="-20"/>
        <w:jc w:val="left"/>
        <w:rPr>
          <w:rFonts w:ascii="Courier New" w:hAnsi="Courier New" w:cs="Courier New" w:eastAsia="Courier New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7.547104pt;margin-top:-1.936327pt;width:31.296846pt;height:29.5pt;mso-position-horizontal-relative:page;mso-position-vertical-relative:paragraph;z-index:-4468" type="#_x0000_t202" filled="f" stroked="f">
            <v:textbox inset="0,0,0,0">
              <w:txbxContent>
                <w:p>
                  <w:pPr>
                    <w:spacing w:before="0" w:after="0" w:line="590" w:lineRule="exact"/>
                    <w:ind w:right="-128"/>
                    <w:jc w:val="left"/>
                    <w:rPr>
                      <w:rFonts w:ascii="Arial" w:hAnsi="Arial" w:cs="Arial" w:eastAsia="Arial"/>
                      <w:sz w:val="59"/>
                      <w:szCs w:val="59"/>
                    </w:rPr>
                  </w:pPr>
                  <w:rPr/>
                  <w:r>
                    <w:rPr>
                      <w:rFonts w:ascii="Arial" w:hAnsi="Arial" w:cs="Arial" w:eastAsia="Arial"/>
                      <w:sz w:val="59"/>
                      <w:szCs w:val="59"/>
                      <w:spacing w:val="0"/>
                      <w:w w:val="381"/>
                      <w:position w:val="-1"/>
                    </w:rPr>
                    <w:t>I</w:t>
                  </w:r>
                  <w:r>
                    <w:rPr>
                      <w:rFonts w:ascii="Arial" w:hAnsi="Arial" w:cs="Arial" w:eastAsia="Arial"/>
                      <w:sz w:val="59"/>
                      <w:szCs w:val="59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ourier New" w:hAnsi="Courier New" w:cs="Courier New" w:eastAsia="Courier New"/>
          <w:sz w:val="19"/>
          <w:szCs w:val="19"/>
          <w:color w:val="464646"/>
          <w:spacing w:val="0"/>
          <w:w w:val="100"/>
        </w:rPr>
        <w:t>Metal</w:t>
      </w:r>
      <w:r>
        <w:rPr>
          <w:rFonts w:ascii="Courier New" w:hAnsi="Courier New" w:cs="Courier New" w:eastAsia="Courier New"/>
          <w:sz w:val="19"/>
          <w:szCs w:val="19"/>
          <w:color w:val="464646"/>
          <w:spacing w:val="68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5B5B59"/>
          <w:spacing w:val="0"/>
          <w:w w:val="100"/>
        </w:rPr>
        <w:t>&amp;</w:t>
      </w:r>
      <w:r>
        <w:rPr>
          <w:rFonts w:ascii="Courier New" w:hAnsi="Courier New" w:cs="Courier New" w:eastAsia="Courier New"/>
          <w:sz w:val="20"/>
          <w:szCs w:val="20"/>
          <w:color w:val="5B5B59"/>
          <w:spacing w:val="-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64646"/>
          <w:spacing w:val="0"/>
          <w:w w:val="100"/>
        </w:rPr>
        <w:t>Band</w:t>
      </w:r>
      <w:r>
        <w:rPr>
          <w:rFonts w:ascii="Courier New" w:hAnsi="Courier New" w:cs="Courier New" w:eastAsia="Courier New"/>
          <w:sz w:val="19"/>
          <w:szCs w:val="19"/>
          <w:color w:val="464646"/>
          <w:spacing w:val="27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color w:val="464646"/>
          <w:spacing w:val="0"/>
          <w:w w:val="109"/>
        </w:rPr>
        <w:t>Sizes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</w:rPr>
      </w:r>
    </w:p>
    <w:p>
      <w:pPr>
        <w:spacing w:before="1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51" w:lineRule="exact"/>
        <w:ind w:left="1479" w:right="-20"/>
        <w:jc w:val="left"/>
        <w:tabs>
          <w:tab w:pos="5260" w:val="left"/>
          <w:tab w:pos="7080" w:val="left"/>
          <w:tab w:pos="8920" w:val="left"/>
        </w:tabs>
        <w:rPr>
          <w:rFonts w:ascii="Courier New" w:hAnsi="Courier New" w:cs="Courier New" w:eastAsia="Courier New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282826"/>
          <w:spacing w:val="0"/>
          <w:w w:val="148"/>
          <w:position w:val="-2"/>
        </w:rPr>
        <w:t>Pi.pe</w:t>
      </w:r>
      <w:r>
        <w:rPr>
          <w:rFonts w:ascii="Times New Roman" w:hAnsi="Times New Roman" w:cs="Times New Roman" w:eastAsia="Times New Roman"/>
          <w:sz w:val="17"/>
          <w:szCs w:val="17"/>
          <w:color w:val="282826"/>
          <w:spacing w:val="19"/>
          <w:w w:val="148"/>
          <w:position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82826"/>
          <w:spacing w:val="0"/>
          <w:w w:val="148"/>
          <w:position w:val="0"/>
        </w:rPr>
        <w:t>Size</w:t>
      </w:r>
      <w:r>
        <w:rPr>
          <w:rFonts w:ascii="Times New Roman" w:hAnsi="Times New Roman" w:cs="Times New Roman" w:eastAsia="Times New Roman"/>
          <w:sz w:val="18"/>
          <w:szCs w:val="18"/>
          <w:color w:val="282826"/>
          <w:spacing w:val="0"/>
          <w:w w:val="148"/>
          <w:position w:val="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82826"/>
          <w:spacing w:val="15"/>
          <w:w w:val="148"/>
          <w:position w:val="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82826"/>
          <w:spacing w:val="0"/>
          <w:w w:val="142"/>
          <w:position w:val="0"/>
        </w:rPr>
        <w:t>Thiclcnes</w:t>
      </w:r>
      <w:r>
        <w:rPr>
          <w:rFonts w:ascii="Times New Roman" w:hAnsi="Times New Roman" w:cs="Times New Roman" w:eastAsia="Times New Roman"/>
          <w:sz w:val="18"/>
          <w:szCs w:val="18"/>
          <w:color w:val="282826"/>
          <w:spacing w:val="0"/>
          <w:w w:val="142"/>
          <w:position w:val="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282826"/>
          <w:spacing w:val="-31"/>
          <w:w w:val="142"/>
          <w:position w:val="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82826"/>
          <w:spacing w:val="0"/>
          <w:w w:val="142"/>
          <w:position w:val="0"/>
        </w:rPr>
        <w:t>Diameter</w:t>
      </w:r>
      <w:r>
        <w:rPr>
          <w:rFonts w:ascii="Times New Roman" w:hAnsi="Times New Roman" w:cs="Times New Roman" w:eastAsia="Times New Roman"/>
          <w:sz w:val="18"/>
          <w:szCs w:val="18"/>
          <w:color w:val="282826"/>
          <w:spacing w:val="-44"/>
          <w:w w:val="142"/>
          <w:position w:val="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82826"/>
          <w:spacing w:val="0"/>
          <w:w w:val="100"/>
          <w:position w:val="0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282826"/>
          <w:spacing w:val="0"/>
          <w:w w:val="100"/>
          <w:position w:val="0"/>
        </w:rPr>
      </w:r>
      <w:r>
        <w:rPr>
          <w:rFonts w:ascii="Arial" w:hAnsi="Arial" w:cs="Arial" w:eastAsia="Arial"/>
          <w:sz w:val="16"/>
          <w:szCs w:val="16"/>
          <w:color w:val="282826"/>
          <w:spacing w:val="0"/>
          <w:w w:val="142"/>
          <w:position w:val="3"/>
        </w:rPr>
        <w:t>Metal.</w:t>
      </w:r>
      <w:r>
        <w:rPr>
          <w:rFonts w:ascii="Arial" w:hAnsi="Arial" w:cs="Arial" w:eastAsia="Arial"/>
          <w:sz w:val="16"/>
          <w:szCs w:val="16"/>
          <w:color w:val="282826"/>
          <w:spacing w:val="59"/>
          <w:w w:val="142"/>
          <w:position w:val="3"/>
        </w:rPr>
        <w:t> </w:t>
      </w:r>
      <w:r>
        <w:rPr>
          <w:rFonts w:ascii="Arial" w:hAnsi="Arial" w:cs="Arial" w:eastAsia="Arial"/>
          <w:sz w:val="16"/>
          <w:szCs w:val="16"/>
          <w:color w:val="282826"/>
          <w:spacing w:val="0"/>
          <w:w w:val="148"/>
          <w:position w:val="3"/>
        </w:rPr>
        <w:t>Length</w:t>
      </w:r>
      <w:r>
        <w:rPr>
          <w:rFonts w:ascii="Arial" w:hAnsi="Arial" w:cs="Arial" w:eastAsia="Arial"/>
          <w:sz w:val="16"/>
          <w:szCs w:val="16"/>
          <w:color w:val="282826"/>
          <w:spacing w:val="-36"/>
          <w:w w:val="148"/>
          <w:position w:val="3"/>
        </w:rPr>
        <w:t> </w:t>
      </w:r>
      <w:r>
        <w:rPr>
          <w:rFonts w:ascii="Arial" w:hAnsi="Arial" w:cs="Arial" w:eastAsia="Arial"/>
          <w:sz w:val="16"/>
          <w:szCs w:val="16"/>
          <w:color w:val="282826"/>
          <w:spacing w:val="0"/>
          <w:w w:val="100"/>
          <w:position w:val="3"/>
        </w:rPr>
        <w:tab/>
      </w:r>
      <w:r>
        <w:rPr>
          <w:rFonts w:ascii="Arial" w:hAnsi="Arial" w:cs="Arial" w:eastAsia="Arial"/>
          <w:sz w:val="16"/>
          <w:szCs w:val="16"/>
          <w:color w:val="282826"/>
          <w:spacing w:val="0"/>
          <w:w w:val="100"/>
          <w:position w:val="3"/>
        </w:rPr>
      </w:r>
      <w:r>
        <w:rPr>
          <w:rFonts w:ascii="Times New Roman" w:hAnsi="Times New Roman" w:cs="Times New Roman" w:eastAsia="Times New Roman"/>
          <w:sz w:val="17"/>
          <w:szCs w:val="17"/>
          <w:color w:val="282826"/>
          <w:spacing w:val="0"/>
          <w:w w:val="148"/>
          <w:position w:val="3"/>
        </w:rPr>
        <w:t>Band</w:t>
      </w:r>
      <w:r>
        <w:rPr>
          <w:rFonts w:ascii="Times New Roman" w:hAnsi="Times New Roman" w:cs="Times New Roman" w:eastAsia="Times New Roman"/>
          <w:sz w:val="17"/>
          <w:szCs w:val="17"/>
          <w:color w:val="282826"/>
          <w:spacing w:val="19"/>
          <w:w w:val="148"/>
          <w:position w:val="3"/>
        </w:rPr>
        <w:t> </w:t>
      </w:r>
      <w:r>
        <w:rPr>
          <w:rFonts w:ascii="Arial" w:hAnsi="Arial" w:cs="Arial" w:eastAsia="Arial"/>
          <w:sz w:val="16"/>
          <w:szCs w:val="16"/>
          <w:color w:val="282826"/>
          <w:spacing w:val="0"/>
          <w:w w:val="148"/>
          <w:position w:val="3"/>
        </w:rPr>
        <w:t>Length</w:t>
      </w:r>
      <w:r>
        <w:rPr>
          <w:rFonts w:ascii="Arial" w:hAnsi="Arial" w:cs="Arial" w:eastAsia="Arial"/>
          <w:sz w:val="16"/>
          <w:szCs w:val="16"/>
          <w:color w:val="282826"/>
          <w:spacing w:val="-36"/>
          <w:w w:val="148"/>
          <w:position w:val="3"/>
        </w:rPr>
        <w:t> </w:t>
      </w:r>
      <w:r>
        <w:rPr>
          <w:rFonts w:ascii="Arial" w:hAnsi="Arial" w:cs="Arial" w:eastAsia="Arial"/>
          <w:sz w:val="16"/>
          <w:szCs w:val="16"/>
          <w:color w:val="282826"/>
          <w:spacing w:val="0"/>
          <w:w w:val="100"/>
          <w:position w:val="3"/>
        </w:rPr>
        <w:tab/>
      </w:r>
      <w:r>
        <w:rPr>
          <w:rFonts w:ascii="Arial" w:hAnsi="Arial" w:cs="Arial" w:eastAsia="Arial"/>
          <w:sz w:val="16"/>
          <w:szCs w:val="16"/>
          <w:color w:val="282826"/>
          <w:spacing w:val="0"/>
          <w:w w:val="100"/>
          <w:position w:val="3"/>
        </w:rPr>
      </w:r>
      <w:r>
        <w:rPr>
          <w:rFonts w:ascii="Courier New" w:hAnsi="Courier New" w:cs="Courier New" w:eastAsia="Courier New"/>
          <w:sz w:val="19"/>
          <w:szCs w:val="19"/>
          <w:color w:val="282826"/>
          <w:spacing w:val="0"/>
          <w:w w:val="110"/>
          <w:position w:val="4"/>
        </w:rPr>
        <w:t>Lap</w:t>
      </w:r>
      <w:r>
        <w:rPr>
          <w:rFonts w:ascii="Courier New" w:hAnsi="Courier New" w:cs="Courier New" w:eastAsia="Courier New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673" w:lineRule="exact"/>
        <w:ind w:left="118" w:right="9467"/>
        <w:jc w:val="both"/>
        <w:rPr>
          <w:rFonts w:ascii="Arial" w:hAnsi="Arial" w:cs="Arial" w:eastAsia="Arial"/>
          <w:sz w:val="60"/>
          <w:szCs w:val="60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8.053833pt;margin-top:-76.222534pt;width:461.12949pt;height:88.391473pt;mso-position-horizontal-relative:page;mso-position-vertical-relative:paragraph;z-index:-4472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39" w:hRule="exact"/>
                    </w:trPr>
                    <w:tc>
                      <w:tcPr>
                        <w:tcW w:w="732" w:type="dxa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583" w:lineRule="exact"/>
                          <w:ind w:left="4" w:right="-55"/>
                          <w:jc w:val="left"/>
                          <w:rPr>
                            <w:rFonts w:ascii="Arial" w:hAnsi="Arial" w:cs="Arial" w:eastAsia="Arial"/>
                            <w:sz w:val="77"/>
                            <w:szCs w:val="7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77"/>
                            <w:szCs w:val="77"/>
                            <w:spacing w:val="0"/>
                            <w:w w:val="292"/>
                            <w:position w:val="-1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sz w:val="77"/>
                            <w:szCs w:val="77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1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120" w:lineRule="exact"/>
                          <w:jc w:val="left"/>
                          <w:rPr>
                            <w:sz w:val="12"/>
                            <w:szCs w:val="12"/>
                          </w:rPr>
                        </w:pPr>
                        <w:rPr/>
                        <w:r>
                          <w:rPr>
                            <w:sz w:val="12"/>
                            <w:szCs w:val="12"/>
                          </w:rPr>
                        </w:r>
                      </w:p>
                      <w:p>
                        <w:pPr>
                          <w:spacing w:before="0" w:after="0" w:line="214" w:lineRule="exact"/>
                          <w:ind w:left="534" w:right="419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1"/>
                            <w:position w:val="1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5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" w:after="0" w:line="120" w:lineRule="exact"/>
                          <w:jc w:val="left"/>
                          <w:rPr>
                            <w:sz w:val="12"/>
                            <w:szCs w:val="12"/>
                          </w:rPr>
                        </w:pPr>
                        <w:rPr/>
                        <w:r>
                          <w:rPr>
                            <w:sz w:val="12"/>
                            <w:szCs w:val="12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right="50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64646"/>
                            <w:spacing w:val="0"/>
                            <w:w w:val="134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120" w:lineRule="exact"/>
                          <w:jc w:val="left"/>
                          <w:rPr>
                            <w:sz w:val="12"/>
                            <w:szCs w:val="12"/>
                          </w:rPr>
                        </w:pPr>
                        <w:rPr/>
                        <w:r>
                          <w:rPr>
                            <w:sz w:val="12"/>
                            <w:szCs w:val="12"/>
                          </w:rPr>
                        </w:r>
                      </w:p>
                      <w:p>
                        <w:pPr>
                          <w:spacing w:before="0" w:after="0" w:line="214" w:lineRule="exact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1"/>
                          </w:rPr>
                          <w:t>34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10" w:lineRule="exact"/>
                          <w:jc w:val="left"/>
                          <w:rPr>
                            <w:sz w:val="11"/>
                            <w:szCs w:val="11"/>
                          </w:rPr>
                        </w:pPr>
                        <w:rPr/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6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6" w:after="0" w:line="240" w:lineRule="auto"/>
                          <w:ind w:left="36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</w:rPr>
                          <w:t>112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0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1" w:after="0" w:line="240" w:lineRule="auto"/>
                          <w:ind w:left="4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117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4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8" w:after="0" w:line="240" w:lineRule="auto"/>
                          <w:ind w:left="159" w:right="186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732" w:type="dxa"/>
                        <w:vMerge/>
                        <w:tcBorders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1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4" w:lineRule="exact"/>
                          <w:ind w:left="534" w:right="417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-25"/>
                            <w:w w:val="143"/>
                            <w:position w:val="1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9"/>
                            <w:position w:val="1"/>
                          </w:rPr>
                          <w:t>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5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07" w:lineRule="exact"/>
                          <w:ind w:right="33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0"/>
                            <w:position w:val="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5"/>
                          </w:rPr>
                          <w:t>34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6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w w:val="11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-19"/>
                            <w:w w:val="11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727272"/>
                            <w:spacing w:val="0"/>
                            <w:w w:val="134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0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2"/>
                          </w:rPr>
                          <w:t>117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4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206" w:right="230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73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40" w:lineRule="auto"/>
                          <w:ind w:left="40" w:right="-20"/>
                          <w:jc w:val="left"/>
                          <w:rPr>
                            <w:rFonts w:ascii="Arial" w:hAnsi="Arial" w:cs="Arial" w:eastAsia="Arial"/>
                            <w:sz w:val="15"/>
                            <w:szCs w:val="15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5"/>
                            <w:szCs w:val="15"/>
                            <w:color w:val="CFCFD1"/>
                            <w:spacing w:val="0"/>
                            <w:w w:val="148"/>
                          </w:rPr>
                          <w:t>,.</w:t>
                        </w:r>
                        <w:r>
                          <w:rPr>
                            <w:rFonts w:ascii="Arial" w:hAnsi="Arial" w:cs="Arial" w:eastAsia="Arial"/>
                            <w:sz w:val="15"/>
                            <w:szCs w:val="15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1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07" w:lineRule="exact"/>
                          <w:ind w:left="534" w:right="414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-14"/>
                            <w:w w:val="134"/>
                            <w:position w:val="1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0"/>
                            <w:position w:val="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5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0" w:after="0" w:line="240" w:lineRule="auto"/>
                          <w:ind w:right="50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34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07" w:lineRule="exact"/>
                          <w:ind w:left="5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1"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0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3"/>
                          </w:rPr>
                          <w:t>35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6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7"/>
                          </w:rPr>
                          <w:t>115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2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4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  <w:position w:val="2"/>
                          </w:rPr>
                          <w:t>120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4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206" w:right="230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15" w:hRule="exact"/>
                    </w:trPr>
                    <w:tc>
                      <w:tcPr>
                        <w:tcW w:w="6506" w:type="dxa"/>
                        <w:vMerge w:val="restart"/>
                        <w:gridSpan w:val="8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548" w:lineRule="exact"/>
                          <w:ind w:left="-3" w:right="-20"/>
                          <w:jc w:val="left"/>
                          <w:tabs>
                            <w:tab w:pos="1300" w:val="left"/>
                            <w:tab w:pos="2500" w:val="left"/>
                            <w:tab w:pos="3720" w:val="left"/>
                            <w:tab w:pos="5180" w:val="left"/>
                          </w:tabs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61"/>
                            <w:szCs w:val="61"/>
                            <w:spacing w:val="0"/>
                            <w:w w:val="369"/>
                            <w:position w:val="-3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sz w:val="61"/>
                            <w:szCs w:val="61"/>
                            <w:spacing w:val="0"/>
                            <w:w w:val="100"/>
                            <w:position w:val="-3"/>
                          </w:rPr>
                          <w:tab/>
                        </w:r>
                        <w:r>
                          <w:rPr>
                            <w:rFonts w:ascii="Arial" w:hAnsi="Arial" w:cs="Arial" w:eastAsia="Arial"/>
                            <w:sz w:val="61"/>
                            <w:szCs w:val="61"/>
                            <w:spacing w:val="0"/>
                            <w:w w:val="100"/>
                            <w:position w:val="-3"/>
                          </w:rPr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  <w:position w:val="24"/>
                          </w:rPr>
                          <w:t>26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-75"/>
                            <w:w w:val="100"/>
                            <w:position w:val="24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  <w:position w:val="24"/>
                          </w:rPr>
                          <w:tab/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0"/>
                            <w:position w:val="24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-53"/>
                            <w:w w:val="130"/>
                            <w:position w:val="24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  <w:position w:val="24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-76"/>
                            <w:w w:val="100"/>
                            <w:position w:val="24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  <w:position w:val="24"/>
                          </w:rPr>
                          <w:tab/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  <w:position w:val="24"/>
                          </w:rPr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0"/>
                            <w:position w:val="26"/>
                          </w:rPr>
                          <w:t>35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30"/>
                            <w:w w:val="100"/>
                            <w:position w:val="26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0"/>
                            <w:position w:val="26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-76"/>
                            <w:w w:val="100"/>
                            <w:position w:val="26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0"/>
                            <w:position w:val="26"/>
                          </w:rPr>
                          <w:tab/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0"/>
                            <w:position w:val="27"/>
                          </w:rPr>
                          <w:t>115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24"/>
                            <w:w w:val="100"/>
                            <w:position w:val="27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  <w:position w:val="29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  <w:p>
                        <w:pPr>
                          <w:spacing w:before="0" w:after="0" w:line="191" w:lineRule="exact"/>
                          <w:ind w:left="1308" w:right="-20"/>
                          <w:jc w:val="left"/>
                          <w:tabs>
                            <w:tab w:pos="2500" w:val="left"/>
                            <w:tab w:pos="3720" w:val="left"/>
                            <w:tab w:pos="5180" w:val="left"/>
                          </w:tabs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  <w:position w:val="2"/>
                          </w:rPr>
                          <w:t>26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-75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  <w:position w:val="2"/>
                          </w:rPr>
                          <w:tab/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  <w:position w:val="2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-90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  <w:position w:val="2"/>
                          </w:rPr>
                          <w:tab/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  <w:position w:val="2"/>
                          </w:rPr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0"/>
                            <w:position w:val="3"/>
                          </w:rPr>
                          <w:t>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23"/>
                            <w:w w:val="100"/>
                            <w:position w:val="3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0"/>
                            <w:position w:val="4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-76"/>
                            <w:w w:val="100"/>
                            <w:position w:val="4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0"/>
                            <w:position w:val="4"/>
                          </w:rPr>
                          <w:tab/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0"/>
                            <w:position w:val="5"/>
                          </w:rPr>
                          <w:t>118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23"/>
                            <w:w w:val="100"/>
                            <w:position w:val="5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6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  <w:p>
                        <w:pPr>
                          <w:spacing w:before="0" w:after="0" w:line="210" w:lineRule="exact"/>
                          <w:ind w:left="3721" w:right="-20"/>
                          <w:jc w:val="left"/>
                          <w:tabs>
                            <w:tab w:pos="5180" w:val="left"/>
                          </w:tabs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0"/>
                            <w:position w:val="1"/>
                          </w:rPr>
                          <w:t>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30"/>
                            <w:w w:val="100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0"/>
                            <w:position w:val="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-76"/>
                            <w:w w:val="100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0"/>
                            <w:position w:val="1"/>
                          </w:rPr>
                          <w:tab/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0"/>
                            <w:position w:val="2"/>
                          </w:rPr>
                          <w:t>118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17"/>
                            <w:w w:val="100"/>
                            <w:position w:val="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3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4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5"/>
                            <w:position w:val="2"/>
                          </w:rPr>
                          <w:t>120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4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178" w:right="179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6506" w:type="dxa"/>
                        <w:vMerge/>
                        <w:gridSpan w:val="8"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0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4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123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4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210" w:right="222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6506" w:type="dxa"/>
                        <w:vMerge/>
                        <w:gridSpan w:val="8"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0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4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123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4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205" w:right="229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0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52" w:hRule="exact"/>
                    </w:trPr>
                    <w:tc>
                      <w:tcPr>
                        <w:tcW w:w="6506" w:type="dxa"/>
                        <w:vMerge/>
                        <w:gridSpan w:val="8"/>
                        <w:tcBorders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02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50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123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4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207" w:right="219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1.080162pt;margin-top:-37.448303pt;width:386.995563pt;height:229.845728pt;mso-position-horizontal-relative:page;mso-position-vertical-relative:paragraph;z-index:-4471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96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5560" w:type="dxa"/>
                        <w:gridSpan w:val="6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4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7"/>
                            <w:position w:val="1"/>
                          </w:rPr>
                          <w:t>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4" w:lineRule="exact"/>
                          <w:ind w:left="429" w:right="709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9"/>
                            <w:position w:val="1"/>
                          </w:rPr>
                          <w:t>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8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5"/>
                          </w:rPr>
                          <w:t>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4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3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2"/>
                          </w:rPr>
                          <w:t>118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6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30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03" w:lineRule="exact"/>
                          <w:ind w:left="4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-24"/>
                            <w:w w:val="153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41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10" w:lineRule="exact"/>
                          <w:ind w:left="436" w:right="712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0"/>
                            <w:position w:val="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33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00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1"/>
                          </w:rPr>
                          <w:t>26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14" w:lineRule="exact"/>
                          <w:ind w:left="46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1"/>
                            <w:position w:val="1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-33"/>
                            <w:w w:val="121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1"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28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9"/>
                          </w:rPr>
                          <w:t>37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4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3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  <w:position w:val="1"/>
                          </w:rPr>
                          <w:t>121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9"/>
                            <w:position w:val="2"/>
                          </w:rPr>
                          <w:t>3/8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left="37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3"/>
                            <w:position w:val="2"/>
                          </w:rPr>
                          <w:t>127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66" w:lineRule="exact"/>
                          <w:ind w:right="80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64646"/>
                            <w:spacing w:val="0"/>
                            <w:w w:val="89"/>
                            <w:position w:val="1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07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7"/>
                            <w:position w:val="1"/>
                          </w:rPr>
                          <w:t>28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14" w:lineRule="exact"/>
                          <w:ind w:left="47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  <w:position w:val="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1"/>
                            <w:w w:val="100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6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-30"/>
                            <w:w w:val="116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43"/>
                            <w:position w:val="1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8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37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5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</w:rPr>
                          <w:t>121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-16"/>
                            <w:w w:val="130"/>
                            <w:position w:val="2"/>
                          </w:rPr>
                          <w:t>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727272"/>
                            <w:spacing w:val="-18"/>
                            <w:w w:val="120"/>
                            <w:position w:val="2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1"/>
                            <w:position w:val="2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8" w:lineRule="exact"/>
                          <w:ind w:left="37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2"/>
                          </w:rPr>
                          <w:t>127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65" w:lineRule="exact"/>
                          <w:ind w:right="80"/>
                          <w:jc w:val="righ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5B5B59"/>
                            <w:spacing w:val="0"/>
                            <w:w w:val="90"/>
                          </w:rPr>
                          <w:t>4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210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1"/>
                            <w:position w:val="1"/>
                          </w:rPr>
                          <w:t>26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3" w:after="0" w:line="240" w:lineRule="auto"/>
                          <w:ind w:left="444" w:right="752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14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</w:rPr>
                          <w:t>38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5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6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2"/>
                          </w:rPr>
                          <w:t>124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5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37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5"/>
                            <w:position w:val="2"/>
                          </w:rPr>
                          <w:t>130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63" w:lineRule="exact"/>
                          <w:ind w:right="64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B5B59"/>
                            <w:spacing w:val="0"/>
                            <w:w w:val="106"/>
                            <w:position w:val="1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14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7"/>
                            <w:position w:val="1"/>
                          </w:rPr>
                          <w:t>28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436" w:right="723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1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2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</w:rPr>
                          <w:t>38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5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2"/>
                          </w:rPr>
                          <w:t>124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5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left="38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2"/>
                            <w:position w:val="2"/>
                          </w:rPr>
                          <w:t>130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59" w:lineRule="exact"/>
                          <w:ind w:right="65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B5B59"/>
                            <w:spacing w:val="0"/>
                            <w:w w:val="97"/>
                            <w:position w:val="1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0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8"/>
                            <w:position w:val="1"/>
                          </w:rPr>
                          <w:t>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443" w:right="717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0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</w:rPr>
                          <w:t>38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5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2"/>
                          </w:rPr>
                          <w:t>124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38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2"/>
                            <w:position w:val="2"/>
                          </w:rPr>
                          <w:t>130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60" w:lineRule="exact"/>
                          <w:ind w:right="64"/>
                          <w:jc w:val="righ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5B5B59"/>
                            <w:spacing w:val="0"/>
                            <w:w w:val="113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40" w:lineRule="auto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7"/>
                          </w:rPr>
                          <w:t>28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47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8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3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2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39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5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1"/>
                          </w:rPr>
                          <w:t>127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5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7"/>
                            <w:position w:val="2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left="38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2"/>
                          </w:rPr>
                          <w:t>133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4" w:lineRule="exact"/>
                          <w:ind w:right="23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40" w:lineRule="auto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1"/>
                          </w:rPr>
                          <w:t>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40" w:lineRule="auto"/>
                          <w:ind w:left="47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82826"/>
                            <w:spacing w:val="0"/>
                            <w:w w:val="10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82826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82826"/>
                            <w:spacing w:val="46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3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2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39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5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1"/>
                          </w:rPr>
                          <w:t>127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7"/>
                            <w:position w:val="2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left="38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2"/>
                          </w:rPr>
                          <w:t>133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4" w:lineRule="exact"/>
                          <w:ind w:right="23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2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14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7"/>
                            <w:position w:val="1"/>
                          </w:rPr>
                          <w:t>28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14" w:lineRule="exact"/>
                          <w:ind w:left="443" w:right="695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9"/>
                            <w:position w:val="1"/>
                          </w:rPr>
                          <w:t>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2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5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5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  <w:position w:val="1"/>
                          </w:rPr>
                          <w:t>130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5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9"/>
                            <w:position w:val="2"/>
                          </w:rPr>
                          <w:t>7/8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39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2"/>
                          </w:rPr>
                          <w:t>136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4" w:lineRule="exact"/>
                          <w:ind w:right="16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40" w:lineRule="auto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4"/>
                          </w:rPr>
                          <w:t>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443" w:right="715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1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30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5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5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6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</w:rPr>
                          <w:t>130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9"/>
                            <w:position w:val="2"/>
                          </w:rPr>
                          <w:t>7/8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39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3"/>
                            <w:position w:val="2"/>
                          </w:rPr>
                          <w:t>136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8" w:lineRule="exact"/>
                          <w:ind w:right="20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14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5"/>
                            <w:position w:val="1"/>
                          </w:rPr>
                          <w:t>32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" w:after="0" w:line="240" w:lineRule="auto"/>
                          <w:ind w:left="444" w:right="751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15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9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9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5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2"/>
                            <w:position w:val="2"/>
                          </w:rPr>
                          <w:t>130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1" w:lineRule="exact"/>
                          <w:ind w:left="5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w w:val="112"/>
                            <w:position w:val="2"/>
                          </w:rPr>
                          <w:t>7/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27"/>
                            <w:w w:val="112"/>
                            <w:position w:val="2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727272"/>
                            <w:spacing w:val="-77"/>
                            <w:w w:val="101"/>
                            <w:position w:val="2"/>
                          </w:rPr>
                          <w:t>.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9"/>
                            <w:position w:val="2"/>
                          </w:rPr>
                          <w:t>•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39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3"/>
                            <w:position w:val="2"/>
                          </w:rPr>
                          <w:t>136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1" w:lineRule="exact"/>
                          <w:ind w:right="20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8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40" w:lineRule="auto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8"/>
                          </w:rPr>
                          <w:t>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47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00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16"/>
                            <w:w w:val="100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30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41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5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-24"/>
                            <w:w w:val="130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727272"/>
                            <w:spacing w:val="-18"/>
                            <w:w w:val="140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0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134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39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2"/>
                          </w:rPr>
                          <w:t>139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8" w:lineRule="exact"/>
                          <w:ind w:right="31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12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10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5"/>
                            <w:position w:val="1"/>
                          </w:rPr>
                          <w:t>32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10" w:lineRule="exact"/>
                          <w:ind w:left="48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0"/>
                            <w:position w:val="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-60"/>
                            <w:w w:val="130"/>
                            <w:position w:val="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-23"/>
                            <w:w w:val="140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-20"/>
                            <w:w w:val="130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4"/>
                            <w:position w:val="1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10" w:lineRule="exact"/>
                          <w:ind w:left="30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1"/>
                          </w:rPr>
                          <w:t>41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6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8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8" w:lineRule="exact"/>
                          <w:ind w:left="36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8"/>
                            <w:position w:val="2"/>
                          </w:rPr>
                          <w:t>134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73" w:lineRule="exact"/>
                          <w:ind w:left="39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2"/>
                          </w:rPr>
                          <w:t>139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59" w:lineRule="exact"/>
                          <w:ind w:right="27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  <w:position w:val="3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07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4"/>
                            <w:position w:val="1"/>
                          </w:rPr>
                          <w:t>30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07" w:lineRule="exact"/>
                          <w:ind w:left="443" w:right="695"/>
                          <w:jc w:val="center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9"/>
                            <w:position w:val="1"/>
                          </w:rPr>
                          <w:t>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14" w:lineRule="exact"/>
                          <w:ind w:left="30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  <w:position w:val="1"/>
                          </w:rPr>
                          <w:t>42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6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</w:rPr>
                          <w:t>137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  <w:position w:val="1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39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2"/>
                          </w:rPr>
                          <w:t>142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right="23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28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7" w:after="0" w:line="191" w:lineRule="exact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9"/>
                            <w:position w:val="-1"/>
                          </w:rPr>
                          <w:t>32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0" w:after="0" w:line="240" w:lineRule="auto"/>
                          <w:ind w:left="444" w:right="725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44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05" w:lineRule="exact"/>
                          <w:ind w:left="30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2"/>
                            <w:position w:val="1"/>
                          </w:rPr>
                          <w:t>42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05" w:lineRule="exact"/>
                          <w:ind w:left="5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-23"/>
                            <w:w w:val="140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727272"/>
                            <w:spacing w:val="-17"/>
                            <w:w w:val="130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0"/>
                            <w:position w:val="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137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  <w:position w:val="2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38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3"/>
                            <w:position w:val="2"/>
                          </w:rPr>
                          <w:t>142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right="27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2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46" w:after="0" w:line="186" w:lineRule="exact"/>
                          <w:ind w:left="6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9"/>
                            <w:position w:val="-1"/>
                          </w:rPr>
                          <w:t>34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9" w:after="0" w:line="203" w:lineRule="exact"/>
                          <w:ind w:left="451" w:right="743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15"/>
                            <w:position w:val="-1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2" w:after="0" w:line="200" w:lineRule="exact"/>
                          <w:ind w:left="31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42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4" w:after="0" w:line="207" w:lineRule="exact"/>
                          <w:ind w:left="5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240" w:lineRule="auto"/>
                          <w:ind w:left="3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137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1" w:lineRule="exact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  <w:position w:val="1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487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1" w:lineRule="exact"/>
                          <w:ind w:left="398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1"/>
                          </w:rPr>
                          <w:t>142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74" w:lineRule="exact"/>
                          <w:ind w:right="65"/>
                          <w:jc w:val="right"/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  <w:color w:val="5B5B59"/>
                            <w:spacing w:val="0"/>
                            <w:w w:val="10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Arial" w:hAnsi="Arial" w:cs="Arial" w:eastAsia="Arial"/>
          <w:sz w:val="60"/>
          <w:szCs w:val="60"/>
          <w:spacing w:val="0"/>
          <w:w w:val="350"/>
          <w:position w:val="-1"/>
        </w:rPr>
        <w:t>I</w:t>
      </w:r>
      <w:r>
        <w:rPr>
          <w:rFonts w:ascii="Arial" w:hAnsi="Arial" w:cs="Arial" w:eastAsia="Arial"/>
          <w:sz w:val="60"/>
          <w:szCs w:val="60"/>
          <w:spacing w:val="0"/>
          <w:w w:val="100"/>
          <w:position w:val="0"/>
        </w:rPr>
      </w:r>
    </w:p>
    <w:p>
      <w:pPr>
        <w:spacing w:before="100" w:after="0" w:line="275" w:lineRule="auto"/>
        <w:ind w:left="118" w:right="9408"/>
        <w:jc w:val="both"/>
        <w:rPr>
          <w:rFonts w:ascii="Arial" w:hAnsi="Arial" w:cs="Arial" w:eastAsia="Arial"/>
          <w:sz w:val="59"/>
          <w:szCs w:val="59"/>
        </w:rPr>
      </w:pPr>
      <w:rPr/>
      <w:r>
        <w:rPr/>
        <w:pict>
          <v:group style="position:absolute;margin-left:5.371562pt;margin-top:109.611099pt;width:.1pt;height:463.1369pt;mso-position-horizontal-relative:page;mso-position-vertical-relative:paragraph;z-index:-4475" coordorigin="107,2192" coordsize="2,9263">
            <v:shape style="position:absolute;left:107;top:2192;width:2;height:9263" coordorigin="107,2192" coordsize="0,9263" path="m107,11455l107,2192e" filled="f" stroked="t" strokeweight="1.432417pt" strokecolor="#1F1F1C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2.154480pt;margin-top:132.813461pt;width:385.775059pt;height:285.175445pt;mso-position-horizontal-relative:page;mso-position-vertical-relative:paragraph;z-index:-4470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317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4148" w:type="dxa"/>
                        <w:gridSpan w:val="4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23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0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9"/>
                            <w:position w:val="1"/>
                          </w:rPr>
                          <w:t>32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right="41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0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3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3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</w:rPr>
                          <w:t>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4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3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5"/>
                            <w:position w:val="2"/>
                          </w:rPr>
                          <w:t>140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8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2"/>
                          </w:rPr>
                          <w:t>145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63" w:lineRule="exact"/>
                          <w:ind w:right="62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464646"/>
                            <w:spacing w:val="0"/>
                            <w:w w:val="89"/>
                            <w:position w:val="1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07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9"/>
                            <w:position w:val="1"/>
                          </w:rPr>
                          <w:t>34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right="34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0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3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3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</w:rPr>
                          <w:t>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5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3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  <w:position w:val="2"/>
                          </w:rPr>
                          <w:t>140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2"/>
                          </w:rPr>
                          <w:t>145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66" w:lineRule="exact"/>
                          <w:ind w:right="62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B5B59"/>
                            <w:spacing w:val="0"/>
                            <w:w w:val="89"/>
                            <w:position w:val="1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14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9"/>
                            <w:position w:val="1"/>
                          </w:rPr>
                          <w:t>32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" w:after="0" w:line="240" w:lineRule="auto"/>
                          <w:ind w:right="72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14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</w:rPr>
                          <w:t>44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5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3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9"/>
                            <w:position w:val="2"/>
                          </w:rPr>
                          <w:t>143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9"/>
                            <w:position w:val="2"/>
                          </w:rPr>
                          <w:t>3/8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w w:val="109"/>
                            <w:position w:val="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-9"/>
                            <w:w w:val="109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30"/>
                            <w:position w:val="2"/>
                          </w:rPr>
                          <w:t>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63" w:lineRule="exact"/>
                          <w:ind w:right="61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5B5B59"/>
                            <w:spacing w:val="0"/>
                            <w:w w:val="106"/>
                            <w:position w:val="1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4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2"/>
                            <w:position w:val="1"/>
                          </w:rPr>
                          <w:t>34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" w:after="0" w:line="240" w:lineRule="auto"/>
                          <w:ind w:right="62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34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44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9"/>
                            <w:position w:val="2"/>
                          </w:rPr>
                          <w:t>3/8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7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2"/>
                          </w:rPr>
                          <w:t>149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8" w:lineRule="exact"/>
                          <w:ind w:right="20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5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40" w:lineRule="auto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8"/>
                          </w:rPr>
                          <w:t>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" w:after="0" w:line="240" w:lineRule="auto"/>
                          <w:ind w:right="80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06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</w:rPr>
                          <w:t>44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143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9"/>
                            <w:position w:val="2"/>
                          </w:rPr>
                          <w:t>3/8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8"/>
                            <w:position w:val="2"/>
                          </w:rPr>
                          <w:t>149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right="20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3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14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2"/>
                            <w:position w:val="1"/>
                          </w:rPr>
                          <w:t>34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right="62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34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4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3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4"/>
                          </w:rPr>
                          <w:t>45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6"/>
                            <w:position w:val="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3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3"/>
                            <w:position w:val="2"/>
                          </w:rPr>
                          <w:t>146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left="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8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4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2"/>
                          </w:rPr>
                          <w:t>152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77" w:lineRule="exact"/>
                          <w:ind w:right="24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0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8"/>
                            <w:position w:val="1"/>
                          </w:rPr>
                          <w:t>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240" w:lineRule="auto"/>
                          <w:ind w:right="71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82826"/>
                            <w:spacing w:val="0"/>
                            <w:w w:val="109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4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3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4"/>
                          </w:rPr>
                          <w:t>45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2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2"/>
                          </w:rPr>
                          <w:t>152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8" w:lineRule="exact"/>
                          <w:ind w:right="24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3" w:after="0" w:line="207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2"/>
                            <w:position w:val="1"/>
                          </w:rPr>
                          <w:t>34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right="63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24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</w:rPr>
                          <w:t>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6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3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3"/>
                            <w:position w:val="1"/>
                          </w:rPr>
                          <w:t>149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7"/>
                            <w:position w:val="2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9"/>
                            <w:position w:val="2"/>
                          </w:rPr>
                          <w:t>155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right="13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14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8"/>
                            <w:position w:val="1"/>
                          </w:rPr>
                          <w:t>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right="53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44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</w:rPr>
                          <w:t>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3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2"/>
                          </w:rPr>
                          <w:t>149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9"/>
                            <w:position w:val="2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9"/>
                            <w:position w:val="2"/>
                          </w:rPr>
                          <w:t>155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65" w:lineRule="exact"/>
                          <w:ind w:right="69"/>
                          <w:jc w:val="right"/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  <w:color w:val="5B5B59"/>
                            <w:spacing w:val="0"/>
                            <w:w w:val="11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4" w:lineRule="exact"/>
                          <w:ind w:left="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22"/>
                            <w:position w:val="1"/>
                          </w:rPr>
                          <w:t>38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right="27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0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6"/>
                          </w:rPr>
                          <w:t>46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6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8"/>
                          </w:rPr>
                          <w:t>149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7"/>
                            <w:position w:val="2"/>
                          </w:rPr>
                          <w:t>3/4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9"/>
                            <w:position w:val="2"/>
                          </w:rPr>
                          <w:t>155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5" w:lineRule="exact"/>
                          <w:ind w:right="31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0" w:lineRule="exact"/>
                          <w:ind w:left="54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5"/>
                            <w:position w:val="1"/>
                          </w:rPr>
                          <w:t>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right="34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0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4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6"/>
                          </w:rPr>
                          <w:t>47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6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</w:rPr>
                          <w:t>152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-17"/>
                            <w:w w:val="120"/>
                            <w:position w:val="2"/>
                          </w:rPr>
                          <w:t>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727272"/>
                            <w:spacing w:val="-18"/>
                            <w:w w:val="130"/>
                            <w:position w:val="2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1"/>
                            <w:position w:val="2"/>
                          </w:rPr>
                          <w:t>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7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2"/>
                            <w:position w:val="2"/>
                          </w:rPr>
                          <w:t>158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79" w:lineRule="exact"/>
                          <w:ind w:right="69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5B5B59"/>
                            <w:spacing w:val="0"/>
                            <w:w w:val="92"/>
                            <w:position w:val="1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4"/>
                          </w:rPr>
                          <w:t>38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" w:after="0" w:line="240" w:lineRule="auto"/>
                          <w:ind w:right="63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24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4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</w:rPr>
                          <w:t>47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3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2"/>
                          </w:rPr>
                          <w:t>152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9"/>
                            <w:position w:val="2"/>
                          </w:rPr>
                          <w:t>7/8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  <w:position w:val="2"/>
                          </w:rPr>
                          <w:t>158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1" w:lineRule="exact"/>
                          <w:ind w:right="9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3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14" w:lineRule="exact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5"/>
                            <w:position w:val="1"/>
                          </w:rPr>
                          <w:t>36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6" w:after="0" w:line="240" w:lineRule="auto"/>
                          <w:ind w:right="55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33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5"/>
                          </w:rPr>
                          <w:t>48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3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-19"/>
                            <w:w w:val="120"/>
                            <w:position w:val="1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5"/>
                            <w:position w:val="1"/>
                          </w:rPr>
                          <w:t>56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7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  <w:position w:val="2"/>
                          </w:rPr>
                          <w:t>161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right="20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40" w:lineRule="auto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4"/>
                          </w:rPr>
                          <w:t>38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240" w:lineRule="auto"/>
                          <w:ind w:right="43"/>
                          <w:jc w:val="right"/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282826"/>
                            <w:spacing w:val="0"/>
                            <w:w w:val="146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48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6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3"/>
                          </w:rPr>
                          <w:t>156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  <w:position w:val="2"/>
                          </w:rPr>
                          <w:t>161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right="31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40" w:lineRule="auto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5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right="14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4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5"/>
                          </w:rPr>
                          <w:t>48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w w:val="112"/>
                          </w:rPr>
                          <w:t>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-18"/>
                            <w:w w:val="112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0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3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1"/>
                          </w:rPr>
                          <w:t>156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7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  <w:position w:val="2"/>
                          </w:rPr>
                          <w:t>161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right="39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58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6" w:after="0" w:line="240" w:lineRule="auto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8"/>
                          </w:rPr>
                          <w:t>38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9" w:after="0" w:line="240" w:lineRule="auto"/>
                          <w:ind w:right="45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44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4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3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</w:rPr>
                          <w:t>49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3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1"/>
                          </w:rPr>
                          <w:t>159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1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7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2"/>
                          </w:rPr>
                          <w:t>164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right="39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26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14" w:lineRule="exact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9"/>
                            <w:position w:val="1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14" w:lineRule="exact"/>
                          <w:ind w:right="14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41"/>
                            <w:position w:val="1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4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3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2"/>
                          </w:rPr>
                          <w:t>49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3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2"/>
                          </w:rPr>
                          <w:t>159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  <w:position w:val="2"/>
                          </w:rPr>
                          <w:t>1/8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2"/>
                          </w:rPr>
                          <w:t>164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84" w:lineRule="exact"/>
                          <w:ind w:right="34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4" w:lineRule="exact"/>
                          <w:ind w:left="61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8"/>
                            <w:position w:val="1"/>
                          </w:rPr>
                          <w:t>38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6" w:after="0" w:line="240" w:lineRule="auto"/>
                          <w:ind w:right="56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24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8"/>
                          </w:rPr>
                          <w:t>50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3"/>
                          </w:rPr>
                          <w:t>162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2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  <w:position w:val="2"/>
                          </w:rPr>
                          <w:t>167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right="31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4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4" w:lineRule="exact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5"/>
                            <w:position w:val="1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right="27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0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3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4"/>
                          </w:rPr>
                          <w:t>50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8" w:after="0" w:line="240" w:lineRule="auto"/>
                          <w:ind w:left="355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162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48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  <w:position w:val="2"/>
                          </w:rPr>
                          <w:t>167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right="20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2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241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0" w:after="0" w:line="210" w:lineRule="exact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5"/>
                            <w:position w:val="1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right="27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30"/>
                          </w:rPr>
                          <w:t>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4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3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4"/>
                          </w:rPr>
                          <w:t>51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5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6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240" w:lineRule="auto"/>
                          <w:ind w:left="34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165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5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9"/>
                            <w:position w:val="2"/>
                          </w:rPr>
                          <w:t>3/8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9" w:lineRule="exact"/>
                          <w:ind w:left="47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0"/>
                            <w:position w:val="2"/>
                          </w:rPr>
                          <w:t>171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2" w:lineRule="exact"/>
                          <w:ind w:right="39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328" w:hRule="exact"/>
                    </w:trPr>
                    <w:tc>
                      <w:tcPr>
                        <w:tcW w:w="79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76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282826"/>
                            <w:spacing w:val="0"/>
                            <w:w w:val="115"/>
                          </w:rPr>
                          <w:t>40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2" w:after="0" w:line="240" w:lineRule="auto"/>
                          <w:ind w:right="49"/>
                          <w:jc w:val="righ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Pr/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282826"/>
                            <w:spacing w:val="0"/>
                            <w:w w:val="124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60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9" w:after="0" w:line="240" w:lineRule="auto"/>
                          <w:ind w:left="290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5"/>
                          </w:rPr>
                          <w:t>52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6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2" w:after="0" w:line="240" w:lineRule="auto"/>
                          <w:ind w:left="59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11"/>
                          </w:rPr>
                          <w:t>1/4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84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5" w:after="0" w:line="240" w:lineRule="auto"/>
                          <w:ind w:left="362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464646"/>
                            <w:spacing w:val="0"/>
                            <w:w w:val="108"/>
                          </w:rPr>
                          <w:t>168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13" w:lineRule="exact"/>
                          <w:ind w:left="57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08"/>
                            <w:position w:val="1"/>
                          </w:rPr>
                          <w:t>1/2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569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06" w:lineRule="exact"/>
                          <w:ind w:left="473" w:right="-20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11"/>
                            <w:position w:val="2"/>
                          </w:rPr>
                          <w:t>174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893" w:type="dxa"/>
                        <w:tcBorders>
                          <w:top w:val="nil" w:sz="6" w:space="0" w:color="auto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199" w:lineRule="exact"/>
                          <w:ind w:right="34"/>
                          <w:jc w:val="righ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5B5B59"/>
                            <w:spacing w:val="0"/>
                            <w:w w:val="120"/>
                            <w:position w:val="2"/>
                          </w:rPr>
                          <w:t>4</w:t>
                        </w:r>
                        <w:r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Arial" w:hAnsi="Arial" w:cs="Arial" w:eastAsia="Arial"/>
          <w:sz w:val="60"/>
          <w:szCs w:val="60"/>
          <w:spacing w:val="0"/>
          <w:w w:val="362"/>
        </w:rPr>
        <w:t>I</w:t>
      </w:r>
      <w:r>
        <w:rPr>
          <w:rFonts w:ascii="Arial" w:hAnsi="Arial" w:cs="Arial" w:eastAsia="Arial"/>
          <w:sz w:val="60"/>
          <w:szCs w:val="60"/>
          <w:spacing w:val="0"/>
          <w:w w:val="362"/>
        </w:rPr>
        <w:t> </w:t>
      </w:r>
      <w:r>
        <w:rPr>
          <w:rFonts w:ascii="Arial" w:hAnsi="Arial" w:cs="Arial" w:eastAsia="Arial"/>
          <w:sz w:val="62"/>
          <w:szCs w:val="62"/>
          <w:spacing w:val="0"/>
          <w:w w:val="351"/>
        </w:rPr>
        <w:t>I</w:t>
      </w:r>
      <w:r>
        <w:rPr>
          <w:rFonts w:ascii="Arial" w:hAnsi="Arial" w:cs="Arial" w:eastAsia="Arial"/>
          <w:sz w:val="62"/>
          <w:szCs w:val="62"/>
          <w:spacing w:val="0"/>
          <w:w w:val="351"/>
        </w:rPr>
        <w:t> </w:t>
      </w:r>
      <w:r>
        <w:rPr>
          <w:rFonts w:ascii="Arial" w:hAnsi="Arial" w:cs="Arial" w:eastAsia="Arial"/>
          <w:sz w:val="61"/>
          <w:szCs w:val="61"/>
          <w:spacing w:val="0"/>
          <w:w w:val="369"/>
        </w:rPr>
        <w:t>I</w:t>
      </w:r>
      <w:r>
        <w:rPr>
          <w:rFonts w:ascii="Arial" w:hAnsi="Arial" w:cs="Arial" w:eastAsia="Arial"/>
          <w:sz w:val="61"/>
          <w:szCs w:val="61"/>
          <w:spacing w:val="0"/>
          <w:w w:val="369"/>
        </w:rPr>
        <w:t> </w:t>
      </w:r>
      <w:r>
        <w:rPr>
          <w:rFonts w:ascii="Arial" w:hAnsi="Arial" w:cs="Arial" w:eastAsia="Arial"/>
          <w:sz w:val="60"/>
          <w:szCs w:val="60"/>
          <w:spacing w:val="0"/>
          <w:w w:val="362"/>
        </w:rPr>
        <w:t>I</w:t>
      </w:r>
      <w:r>
        <w:rPr>
          <w:rFonts w:ascii="Arial" w:hAnsi="Arial" w:cs="Arial" w:eastAsia="Arial"/>
          <w:sz w:val="60"/>
          <w:szCs w:val="60"/>
          <w:spacing w:val="0"/>
          <w:w w:val="362"/>
        </w:rPr>
        <w:t> </w:t>
      </w:r>
      <w:r>
        <w:rPr>
          <w:rFonts w:ascii="Arial" w:hAnsi="Arial" w:cs="Arial" w:eastAsia="Arial"/>
          <w:sz w:val="59"/>
          <w:szCs w:val="59"/>
          <w:spacing w:val="0"/>
          <w:w w:val="356"/>
        </w:rPr>
        <w:t>I</w:t>
      </w:r>
      <w:r>
        <w:rPr>
          <w:rFonts w:ascii="Arial" w:hAnsi="Arial" w:cs="Arial" w:eastAsia="Arial"/>
          <w:sz w:val="59"/>
          <w:szCs w:val="59"/>
          <w:spacing w:val="0"/>
          <w:w w:val="100"/>
        </w:rPr>
      </w:r>
    </w:p>
    <w:p>
      <w:pPr>
        <w:spacing w:before="0" w:after="0" w:line="742" w:lineRule="exact"/>
        <w:ind w:left="118" w:right="9428"/>
        <w:jc w:val="both"/>
        <w:rPr>
          <w:rFonts w:ascii="Arial" w:hAnsi="Arial" w:cs="Arial" w:eastAsia="Arial"/>
          <w:sz w:val="72"/>
          <w:szCs w:val="72"/>
        </w:rPr>
      </w:pPr>
      <w:rPr/>
      <w:r>
        <w:rPr>
          <w:rFonts w:ascii="Arial" w:hAnsi="Arial" w:cs="Arial" w:eastAsia="Arial"/>
          <w:sz w:val="72"/>
          <w:szCs w:val="72"/>
          <w:spacing w:val="0"/>
          <w:w w:val="302"/>
        </w:rPr>
        <w:t>I</w:t>
      </w:r>
      <w:r>
        <w:rPr>
          <w:rFonts w:ascii="Arial" w:hAnsi="Arial" w:cs="Arial" w:eastAsia="Arial"/>
          <w:sz w:val="72"/>
          <w:szCs w:val="72"/>
          <w:spacing w:val="0"/>
          <w:w w:val="100"/>
        </w:rPr>
      </w:r>
    </w:p>
    <w:p>
      <w:pPr>
        <w:spacing w:before="91" w:after="0" w:line="272" w:lineRule="auto"/>
        <w:ind w:left="118" w:right="9429"/>
        <w:jc w:val="both"/>
        <w:rPr>
          <w:rFonts w:ascii="Arial" w:hAnsi="Arial" w:cs="Arial" w:eastAsia="Arial"/>
          <w:sz w:val="62"/>
          <w:szCs w:val="62"/>
        </w:rPr>
      </w:pPr>
      <w:rPr/>
      <w:r>
        <w:rPr>
          <w:rFonts w:ascii="Arial" w:hAnsi="Arial" w:cs="Arial" w:eastAsia="Arial"/>
          <w:sz w:val="59"/>
          <w:szCs w:val="59"/>
          <w:spacing w:val="0"/>
          <w:w w:val="356"/>
        </w:rPr>
        <w:t>I</w:t>
      </w:r>
      <w:r>
        <w:rPr>
          <w:rFonts w:ascii="Arial" w:hAnsi="Arial" w:cs="Arial" w:eastAsia="Arial"/>
          <w:sz w:val="59"/>
          <w:szCs w:val="59"/>
          <w:spacing w:val="0"/>
          <w:w w:val="356"/>
        </w:rPr>
        <w:t> </w:t>
      </w:r>
      <w:r>
        <w:rPr>
          <w:rFonts w:ascii="Arial" w:hAnsi="Arial" w:cs="Arial" w:eastAsia="Arial"/>
          <w:sz w:val="62"/>
          <w:szCs w:val="62"/>
          <w:spacing w:val="0"/>
          <w:w w:val="351"/>
        </w:rPr>
        <w:t>I</w:t>
      </w:r>
      <w:r>
        <w:rPr>
          <w:rFonts w:ascii="Arial" w:hAnsi="Arial" w:cs="Arial" w:eastAsia="Arial"/>
          <w:sz w:val="62"/>
          <w:szCs w:val="62"/>
          <w:spacing w:val="0"/>
          <w:w w:val="351"/>
        </w:rPr>
        <w:t> </w:t>
      </w:r>
      <w:r>
        <w:rPr>
          <w:rFonts w:ascii="Arial" w:hAnsi="Arial" w:cs="Arial" w:eastAsia="Arial"/>
          <w:sz w:val="62"/>
          <w:szCs w:val="62"/>
          <w:spacing w:val="0"/>
          <w:w w:val="338"/>
        </w:rPr>
        <w:t>I</w:t>
      </w:r>
      <w:r>
        <w:rPr>
          <w:rFonts w:ascii="Arial" w:hAnsi="Arial" w:cs="Arial" w:eastAsia="Arial"/>
          <w:sz w:val="62"/>
          <w:szCs w:val="62"/>
          <w:spacing w:val="0"/>
          <w:w w:val="100"/>
        </w:rPr>
      </w:r>
    </w:p>
    <w:p>
      <w:pPr>
        <w:spacing w:before="0" w:after="0" w:line="778" w:lineRule="exact"/>
        <w:ind w:left="118" w:right="9801"/>
        <w:jc w:val="both"/>
        <w:rPr>
          <w:rFonts w:ascii="Times New Roman" w:hAnsi="Times New Roman" w:cs="Times New Roman" w:eastAsia="Times New Roman"/>
          <w:sz w:val="31"/>
          <w:szCs w:val="31"/>
        </w:rPr>
      </w:pPr>
      <w:rPr/>
      <w:r>
        <w:rPr>
          <w:rFonts w:ascii="Times New Roman" w:hAnsi="Times New Roman" w:cs="Times New Roman" w:eastAsia="Times New Roman"/>
          <w:sz w:val="65"/>
          <w:szCs w:val="65"/>
          <w:spacing w:val="-99"/>
          <w:w w:val="89"/>
          <w:b/>
          <w:bCs/>
          <w:position w:val="5"/>
        </w:rPr>
        <w:t>I</w:t>
      </w:r>
      <w:r>
        <w:rPr>
          <w:rFonts w:ascii="Times New Roman" w:hAnsi="Times New Roman" w:cs="Times New Roman" w:eastAsia="Times New Roman"/>
          <w:sz w:val="31"/>
          <w:szCs w:val="31"/>
          <w:color w:val="959595"/>
          <w:spacing w:val="0"/>
          <w:w w:val="82"/>
          <w:position w:val="-9"/>
        </w:rPr>
        <w:t>-</w:t>
      </w:r>
      <w:r>
        <w:rPr>
          <w:rFonts w:ascii="Times New Roman" w:hAnsi="Times New Roman" w:cs="Times New Roman" w:eastAsia="Times New Roman"/>
          <w:sz w:val="31"/>
          <w:szCs w:val="31"/>
          <w:color w:val="000000"/>
          <w:spacing w:val="0"/>
          <w:w w:val="100"/>
          <w:position w:val="0"/>
        </w:rPr>
      </w:r>
    </w:p>
    <w:p>
      <w:pPr>
        <w:spacing w:before="0" w:after="0" w:line="753" w:lineRule="exact"/>
        <w:ind w:left="118" w:right="9702"/>
        <w:jc w:val="both"/>
        <w:rPr>
          <w:rFonts w:ascii="Courier New" w:hAnsi="Courier New" w:cs="Courier New" w:eastAsia="Courier New"/>
          <w:sz w:val="71"/>
          <w:szCs w:val="71"/>
        </w:rPr>
      </w:pPr>
      <w:rPr/>
      <w:r>
        <w:rPr>
          <w:rFonts w:ascii="Courier New" w:hAnsi="Courier New" w:cs="Courier New" w:eastAsia="Courier New"/>
          <w:sz w:val="71"/>
          <w:szCs w:val="71"/>
          <w:spacing w:val="-74"/>
          <w:w w:val="64"/>
          <w:b/>
          <w:bCs/>
          <w:position w:val="6"/>
        </w:rPr>
        <w:t>I</w:t>
      </w:r>
      <w:r>
        <w:rPr>
          <w:rFonts w:ascii="Courier New" w:hAnsi="Courier New" w:cs="Courier New" w:eastAsia="Courier New"/>
          <w:sz w:val="71"/>
          <w:szCs w:val="71"/>
          <w:color w:val="959595"/>
          <w:spacing w:val="0"/>
          <w:w w:val="27"/>
          <w:b/>
          <w:bCs/>
          <w:position w:val="6"/>
        </w:rPr>
        <w:t>;</w:t>
      </w:r>
      <w:r>
        <w:rPr>
          <w:rFonts w:ascii="Courier New" w:hAnsi="Courier New" w:cs="Courier New" w:eastAsia="Courier New"/>
          <w:sz w:val="71"/>
          <w:szCs w:val="71"/>
          <w:color w:val="000000"/>
          <w:spacing w:val="0"/>
          <w:w w:val="100"/>
          <w:position w:val="0"/>
        </w:rPr>
      </w:r>
    </w:p>
    <w:p>
      <w:pPr>
        <w:spacing w:before="34" w:after="0" w:line="240" w:lineRule="auto"/>
        <w:ind w:left="118" w:right="9819"/>
        <w:jc w:val="both"/>
        <w:rPr>
          <w:rFonts w:ascii="Times New Roman" w:hAnsi="Times New Roman" w:cs="Times New Roman" w:eastAsia="Times New Roman"/>
          <w:sz w:val="65"/>
          <w:szCs w:val="65"/>
        </w:rPr>
      </w:pPr>
      <w:rPr/>
      <w:r>
        <w:rPr>
          <w:rFonts w:ascii="Times New Roman" w:hAnsi="Times New Roman" w:cs="Times New Roman" w:eastAsia="Times New Roman"/>
          <w:sz w:val="65"/>
          <w:szCs w:val="65"/>
          <w:spacing w:val="0"/>
          <w:w w:val="100"/>
          <w:b/>
          <w:bCs/>
        </w:rPr>
        <w:t>I</w:t>
      </w:r>
      <w:r>
        <w:rPr>
          <w:rFonts w:ascii="Times New Roman" w:hAnsi="Times New Roman" w:cs="Times New Roman" w:eastAsia="Times New Roman"/>
          <w:sz w:val="65"/>
          <w:szCs w:val="65"/>
          <w:spacing w:val="0"/>
          <w:w w:val="100"/>
        </w:rPr>
      </w:r>
    </w:p>
    <w:p>
      <w:pPr>
        <w:spacing w:before="82" w:after="0" w:line="690" w:lineRule="exact"/>
        <w:ind w:left="111" w:right="9450"/>
        <w:jc w:val="both"/>
        <w:rPr>
          <w:rFonts w:ascii="Arial" w:hAnsi="Arial" w:cs="Arial" w:eastAsia="Arial"/>
          <w:sz w:val="62"/>
          <w:szCs w:val="62"/>
        </w:rPr>
      </w:pPr>
      <w:rPr/>
      <w:r>
        <w:rPr>
          <w:rFonts w:ascii="Arial" w:hAnsi="Arial" w:cs="Arial" w:eastAsia="Arial"/>
          <w:sz w:val="62"/>
          <w:szCs w:val="62"/>
          <w:spacing w:val="0"/>
          <w:w w:val="351"/>
          <w:position w:val="-3"/>
        </w:rPr>
        <w:t>I</w:t>
      </w:r>
      <w:r>
        <w:rPr>
          <w:rFonts w:ascii="Arial" w:hAnsi="Arial" w:cs="Arial" w:eastAsia="Arial"/>
          <w:sz w:val="62"/>
          <w:szCs w:val="62"/>
          <w:spacing w:val="0"/>
          <w:w w:val="100"/>
          <w:position w:val="0"/>
        </w:rPr>
      </w:r>
    </w:p>
    <w:p>
      <w:pPr>
        <w:spacing w:before="0" w:after="0" w:line="193" w:lineRule="exact"/>
        <w:ind w:left="1465" w:right="-20"/>
        <w:jc w:val="left"/>
        <w:tabs>
          <w:tab w:pos="628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hyperlink r:id="rId12">
        <w:r>
          <w:rPr>
            <w:rFonts w:ascii="Courier New" w:hAnsi="Courier New" w:cs="Courier New" w:eastAsia="Courier New"/>
            <w:sz w:val="19"/>
            <w:szCs w:val="19"/>
            <w:color w:val="464646"/>
            <w:spacing w:val="0"/>
            <w:w w:val="100"/>
            <w:position w:val="2"/>
          </w:rPr>
          <w:t>dlkbev@sprynet.corn</w:t>
        </w:r>
        <w:r>
          <w:rPr>
            <w:rFonts w:ascii="Courier New" w:hAnsi="Courier New" w:cs="Courier New" w:eastAsia="Courier New"/>
            <w:sz w:val="19"/>
            <w:szCs w:val="19"/>
            <w:color w:val="464646"/>
            <w:spacing w:val="-92"/>
            <w:w w:val="100"/>
            <w:position w:val="2"/>
          </w:rPr>
          <w:t> </w:t>
        </w:r>
        <w:r>
          <w:rPr>
            <w:rFonts w:ascii="Courier New" w:hAnsi="Courier New" w:cs="Courier New" w:eastAsia="Courier New"/>
            <w:sz w:val="19"/>
            <w:szCs w:val="19"/>
            <w:color w:val="464646"/>
            <w:spacing w:val="0"/>
            <w:w w:val="100"/>
            <w:position w:val="2"/>
          </w:rPr>
          <w:tab/>
        </w:r>
        <w:r>
          <w:rPr>
            <w:rFonts w:ascii="Courier New" w:hAnsi="Courier New" w:cs="Courier New" w:eastAsia="Courier New"/>
            <w:sz w:val="19"/>
            <w:szCs w:val="19"/>
            <w:color w:val="464646"/>
            <w:spacing w:val="0"/>
            <w:w w:val="100"/>
            <w:position w:val="2"/>
          </w:rPr>
        </w:r>
      </w:hyperlink>
      <w:r>
        <w:rPr>
          <w:rFonts w:ascii="Times New Roman" w:hAnsi="Times New Roman" w:cs="Times New Roman" w:eastAsia="Times New Roman"/>
          <w:sz w:val="18"/>
          <w:szCs w:val="18"/>
          <w:color w:val="727272"/>
          <w:spacing w:val="0"/>
          <w:w w:val="124"/>
          <w:position w:val="3"/>
        </w:rPr>
        <w:t>6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634" w:lineRule="exact"/>
        <w:ind w:left="118" w:right="9465"/>
        <w:jc w:val="both"/>
        <w:rPr>
          <w:rFonts w:ascii="Arial" w:hAnsi="Arial" w:cs="Arial" w:eastAsia="Arial"/>
          <w:sz w:val="62"/>
          <w:szCs w:val="62"/>
        </w:rPr>
      </w:pPr>
      <w:rPr/>
      <w:r>
        <w:rPr>
          <w:rFonts w:ascii="Arial" w:hAnsi="Arial" w:cs="Arial" w:eastAsia="Arial"/>
          <w:sz w:val="62"/>
          <w:szCs w:val="62"/>
          <w:spacing w:val="0"/>
          <w:w w:val="338"/>
        </w:rPr>
        <w:t>I</w:t>
      </w:r>
      <w:r>
        <w:rPr>
          <w:rFonts w:ascii="Arial" w:hAnsi="Arial" w:cs="Arial" w:eastAsia="Arial"/>
          <w:sz w:val="62"/>
          <w:szCs w:val="62"/>
          <w:spacing w:val="0"/>
          <w:w w:val="100"/>
        </w:rPr>
      </w:r>
    </w:p>
    <w:sectPr>
      <w:pgSz w:w="12240" w:h="15840"/>
      <w:pgMar w:top="240" w:bottom="280" w:left="2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"/>
    <w:family w:val="roman"/>
    <w:pitch w:val="variable"/>
  </w:font>
  <w:font w:name="Arial">
    <w:charset w:val="0"/>
    <w:family w:val="swiss"/>
    <w:pitch w:val="variable"/>
  </w:font>
  <w:font w:name="Courier New"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hyperlink" Target="mailto:dlkbev@sprynet.com" TargetMode="External"/><Relationship Id="rId8" Type="http://schemas.openxmlformats.org/officeDocument/2006/relationships/image" Target="media/image1.jpg"/><Relationship Id="rId9" Type="http://schemas.openxmlformats.org/officeDocument/2006/relationships/hyperlink" Target="mailto:dlkbev@sprynet.com" TargetMode="External"/><Relationship Id="rId10" Type="http://schemas.openxmlformats.org/officeDocument/2006/relationships/hyperlink" Target="mailto:dlkbev@sprynet.com" TargetMode="External"/><Relationship Id="rId11" Type="http://schemas.openxmlformats.org/officeDocument/2006/relationships/hyperlink" Target="mailto:dlkbev@sprynet.com" TargetMode="External"/><Relationship Id="rId12" Type="http://schemas.openxmlformats.org/officeDocument/2006/relationships/hyperlink" Target="mailto:dlkbev@sprynet.corn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Katrina.Senger</dc:creator>
  <dc:title>Insulator Layout Dimensions.pdf</dc:title>
  <dcterms:created xsi:type="dcterms:W3CDTF">2015-07-22T15:36:33Z</dcterms:created>
  <dcterms:modified xsi:type="dcterms:W3CDTF">2015-07-22T15:36:33Z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2015-07-22T00:00:00Z</vt:filetime>
  </property>
  <property fmtid="{D5CDD505-2E9C-101B-9397-08002B2CF9AE}" pid="3" name="LastSaved">
    <vt:filetime>2015-07-22T00:00:00Z</vt:filetime>
  </property>
</Properties>
</file>